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Hlk108030251"/>
    <w:bookmarkStart w:id="1" w:name="_GoBack"/>
    <w:bookmarkEnd w:id="0"/>
    <w:bookmarkEnd w:id="1"/>
    <w:p w14:paraId="692D7816" w14:textId="77777777" w:rsidR="00CD1EBC" w:rsidRPr="002E6B7B" w:rsidRDefault="00467191" w:rsidP="00156184">
      <w:pPr>
        <w:spacing w:after="0" w:line="360" w:lineRule="auto"/>
        <w:ind w:right="168"/>
        <w:rPr>
          <w:rFonts w:cs="Arial"/>
        </w:rPr>
      </w:pPr>
      <w:r w:rsidRPr="002E6B7B">
        <w:rPr>
          <w:rFonts w:cs="Arial"/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6F378DDF" wp14:editId="414A8A5D">
                <wp:simplePos x="0" y="0"/>
                <wp:positionH relativeFrom="margin">
                  <wp:posOffset>6343650</wp:posOffset>
                </wp:positionH>
                <wp:positionV relativeFrom="margin">
                  <wp:posOffset>-233680</wp:posOffset>
                </wp:positionV>
                <wp:extent cx="83820" cy="9723120"/>
                <wp:effectExtent l="0" t="0" r="0" b="0"/>
                <wp:wrapNone/>
                <wp:docPr id="45" name="Rectángulo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3820" cy="9723120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rgbClr val="000000">
                                <a:lumMod val="100000"/>
                                <a:lumOff val="0"/>
                              </a:srgbClr>
                            </a:gs>
                            <a:gs pos="100000">
                              <a:srgbClr val="526DB0">
                                <a:lumMod val="75000"/>
                                <a:lumOff val="0"/>
                              </a:srgbClr>
                            </a:gs>
                          </a:gsLst>
                          <a:lin ang="5400000" scaled="1"/>
                        </a:gra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rect w14:anchorId="756D0FD0" id="Rectángulo 8" o:spid="_x0000_s1026" style="position:absolute;margin-left:499.5pt;margin-top:-18.4pt;width:6.6pt;height:765.6pt;z-index:251657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" fillcolor="black" stroked="f">
                <v:fill color2="#3d5185" focus="100%" type="gradient"/>
                <w10:wrap anchorx="margin" anchory="margin"/>
              </v:rect>
            </w:pict>
          </mc:Fallback>
        </mc:AlternateContent>
      </w:r>
      <w:r w:rsidRPr="002E6B7B">
        <w:rPr>
          <w:rFonts w:cs="Arial"/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63AAF06B" wp14:editId="2FD62285">
                <wp:simplePos x="0" y="0"/>
                <wp:positionH relativeFrom="margin">
                  <wp:posOffset>-209550</wp:posOffset>
                </wp:positionH>
                <wp:positionV relativeFrom="margin">
                  <wp:posOffset>-233680</wp:posOffset>
                </wp:positionV>
                <wp:extent cx="6637020" cy="9692640"/>
                <wp:effectExtent l="0" t="0" r="11430" b="22860"/>
                <wp:wrapNone/>
                <wp:docPr id="44" name="Rectángulo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637020" cy="969264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>
                              <a:lumMod val="100000"/>
                              <a:lumOff val="0"/>
                            </a:srgbClr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rect w14:anchorId="0E680BF8" id="Rectángulo 4" o:spid="_x0000_s1026" style="position:absolute;margin-left:-16.5pt;margin-top:-18.4pt;width:522.6pt;height:763.2pt;z-index:251656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" filled="f">
                <w10:wrap anchorx="margin" anchory="margin"/>
              </v:rect>
            </w:pict>
          </mc:Fallback>
        </mc:AlternateContent>
      </w:r>
      <w:r w:rsidR="002A7053" w:rsidRPr="002E6B7B">
        <w:rPr>
          <w:rFonts w:cs="Arial"/>
          <w:noProof/>
        </w:rPr>
        <w:drawing>
          <wp:anchor distT="0" distB="0" distL="114300" distR="114300" simplePos="0" relativeHeight="251659776" behindDoc="0" locked="0" layoutInCell="1" allowOverlap="1" wp14:anchorId="44F72680" wp14:editId="588CE2B3">
            <wp:simplePos x="0" y="0"/>
            <wp:positionH relativeFrom="column">
              <wp:posOffset>-152400</wp:posOffset>
            </wp:positionH>
            <wp:positionV relativeFrom="paragraph">
              <wp:posOffset>252095</wp:posOffset>
            </wp:positionV>
            <wp:extent cx="6467475" cy="4467225"/>
            <wp:effectExtent l="0" t="0" r="9525" b="9525"/>
            <wp:wrapNone/>
            <wp:docPr id="20" name="5 Imagen" descr="Portad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 Imagen" descr="Portada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475" cy="446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64DFED" w14:textId="77777777" w:rsidR="005111E2" w:rsidRPr="002E6B7B" w:rsidRDefault="005111E2" w:rsidP="00156184">
      <w:pPr>
        <w:spacing w:after="0" w:line="360" w:lineRule="auto"/>
        <w:ind w:right="168"/>
        <w:rPr>
          <w:rFonts w:cs="Arial"/>
        </w:rPr>
      </w:pPr>
    </w:p>
    <w:p w14:paraId="08EF4B36" w14:textId="77777777" w:rsidR="00CD1EBC" w:rsidRPr="002E6B7B" w:rsidRDefault="00CD1EBC" w:rsidP="00156184">
      <w:pPr>
        <w:spacing w:after="0" w:line="360" w:lineRule="auto"/>
        <w:ind w:right="168"/>
        <w:rPr>
          <w:rFonts w:cs="Arial"/>
        </w:rPr>
      </w:pPr>
    </w:p>
    <w:p w14:paraId="5F250E5D" w14:textId="77777777" w:rsidR="00CD1EBC" w:rsidRPr="002E6B7B" w:rsidRDefault="00CD1EBC" w:rsidP="00156184">
      <w:pPr>
        <w:spacing w:after="0" w:line="360" w:lineRule="auto"/>
        <w:ind w:right="168"/>
        <w:rPr>
          <w:rFonts w:cs="Arial"/>
        </w:rPr>
      </w:pPr>
    </w:p>
    <w:p w14:paraId="2BA4E505" w14:textId="77777777" w:rsidR="00CD1EBC" w:rsidRPr="002E6B7B" w:rsidRDefault="00CD1EBC" w:rsidP="00156184">
      <w:pPr>
        <w:spacing w:after="0" w:line="360" w:lineRule="auto"/>
        <w:ind w:right="168"/>
        <w:rPr>
          <w:rFonts w:cs="Arial"/>
        </w:rPr>
      </w:pPr>
    </w:p>
    <w:p w14:paraId="6FF2C57C" w14:textId="77777777" w:rsidR="00CD1EBC" w:rsidRPr="002E6B7B" w:rsidRDefault="00CD1EBC" w:rsidP="00156184">
      <w:pPr>
        <w:spacing w:after="0" w:line="360" w:lineRule="auto"/>
        <w:ind w:right="168"/>
        <w:rPr>
          <w:rFonts w:cs="Arial"/>
        </w:rPr>
      </w:pPr>
    </w:p>
    <w:p w14:paraId="4F8F09A0" w14:textId="77777777" w:rsidR="00CD1EBC" w:rsidRPr="002E6B7B" w:rsidRDefault="00CD1EBC" w:rsidP="00156184">
      <w:pPr>
        <w:spacing w:after="0" w:line="360" w:lineRule="auto"/>
        <w:ind w:right="168"/>
        <w:rPr>
          <w:rFonts w:cs="Arial"/>
        </w:rPr>
      </w:pPr>
    </w:p>
    <w:p w14:paraId="3D712866" w14:textId="77777777" w:rsidR="00CD1EBC" w:rsidRPr="002E6B7B" w:rsidRDefault="00CD1EBC" w:rsidP="00156184">
      <w:pPr>
        <w:spacing w:after="0" w:line="360" w:lineRule="auto"/>
        <w:ind w:right="168"/>
        <w:rPr>
          <w:rFonts w:cs="Arial"/>
        </w:rPr>
      </w:pPr>
    </w:p>
    <w:p w14:paraId="3927B2C3" w14:textId="77777777" w:rsidR="00CD1EBC" w:rsidRPr="002E6B7B" w:rsidRDefault="00CD1EBC" w:rsidP="00156184">
      <w:pPr>
        <w:spacing w:after="0" w:line="360" w:lineRule="auto"/>
        <w:ind w:right="168"/>
        <w:rPr>
          <w:rFonts w:cs="Arial"/>
        </w:rPr>
      </w:pPr>
    </w:p>
    <w:p w14:paraId="4301B749" w14:textId="77777777" w:rsidR="00CD1EBC" w:rsidRPr="002E6B7B" w:rsidRDefault="00CD1EBC" w:rsidP="00156184">
      <w:pPr>
        <w:spacing w:after="0" w:line="360" w:lineRule="auto"/>
        <w:ind w:right="168"/>
        <w:rPr>
          <w:rFonts w:cs="Arial"/>
        </w:rPr>
      </w:pPr>
    </w:p>
    <w:p w14:paraId="33E13A32" w14:textId="77777777" w:rsidR="00CD1EBC" w:rsidRPr="002E6B7B" w:rsidRDefault="00CD1EBC" w:rsidP="00156184">
      <w:pPr>
        <w:spacing w:after="0" w:line="360" w:lineRule="auto"/>
        <w:ind w:right="168"/>
        <w:rPr>
          <w:rFonts w:cs="Arial"/>
        </w:rPr>
      </w:pPr>
    </w:p>
    <w:p w14:paraId="62825F5D" w14:textId="77777777" w:rsidR="00CD1EBC" w:rsidRPr="002E6B7B" w:rsidRDefault="00CD1EBC" w:rsidP="00156184">
      <w:pPr>
        <w:spacing w:after="0" w:line="360" w:lineRule="auto"/>
        <w:ind w:right="168"/>
        <w:rPr>
          <w:rFonts w:cs="Arial"/>
        </w:rPr>
      </w:pPr>
    </w:p>
    <w:p w14:paraId="3E914C66" w14:textId="77777777" w:rsidR="00CD1EBC" w:rsidRPr="002E6B7B" w:rsidRDefault="00CD1EBC" w:rsidP="00156184">
      <w:pPr>
        <w:spacing w:after="0" w:line="360" w:lineRule="auto"/>
        <w:ind w:right="168"/>
        <w:rPr>
          <w:rFonts w:cs="Arial"/>
        </w:rPr>
      </w:pPr>
    </w:p>
    <w:p w14:paraId="672CC82F" w14:textId="77777777" w:rsidR="00CD1EBC" w:rsidRPr="002E6B7B" w:rsidRDefault="00CD1EBC" w:rsidP="00156184">
      <w:pPr>
        <w:spacing w:after="0" w:line="360" w:lineRule="auto"/>
        <w:ind w:right="168"/>
        <w:rPr>
          <w:rFonts w:cs="Arial"/>
        </w:rPr>
      </w:pPr>
    </w:p>
    <w:p w14:paraId="3C0898D4" w14:textId="77777777" w:rsidR="00CD1EBC" w:rsidRPr="002E6B7B" w:rsidRDefault="00CD1EBC" w:rsidP="00156184">
      <w:pPr>
        <w:spacing w:after="0" w:line="360" w:lineRule="auto"/>
        <w:ind w:right="168"/>
        <w:rPr>
          <w:rFonts w:cs="Arial"/>
        </w:rPr>
      </w:pPr>
    </w:p>
    <w:p w14:paraId="30DBCA1E" w14:textId="77777777" w:rsidR="00CD1EBC" w:rsidRPr="002E6B7B" w:rsidRDefault="00CD1EBC" w:rsidP="00156184">
      <w:pPr>
        <w:spacing w:after="0" w:line="360" w:lineRule="auto"/>
        <w:ind w:right="168"/>
        <w:rPr>
          <w:rFonts w:cs="Arial"/>
        </w:rPr>
      </w:pPr>
    </w:p>
    <w:p w14:paraId="7AE5B736" w14:textId="77777777" w:rsidR="00E802A2" w:rsidRPr="002E6B7B" w:rsidRDefault="00E802A2" w:rsidP="00156184">
      <w:pPr>
        <w:spacing w:after="0" w:line="360" w:lineRule="auto"/>
        <w:ind w:right="168"/>
        <w:rPr>
          <w:rFonts w:cs="Arial"/>
        </w:rPr>
      </w:pPr>
    </w:p>
    <w:p w14:paraId="59B29C69" w14:textId="77777777" w:rsidR="00E802A2" w:rsidRPr="002E6B7B" w:rsidRDefault="00E802A2" w:rsidP="00156184">
      <w:pPr>
        <w:spacing w:after="0" w:line="360" w:lineRule="auto"/>
        <w:ind w:right="168"/>
        <w:rPr>
          <w:rFonts w:cs="Arial"/>
        </w:rPr>
      </w:pPr>
    </w:p>
    <w:p w14:paraId="3427437C" w14:textId="77777777" w:rsidR="00CD1EBC" w:rsidRPr="002E6B7B" w:rsidRDefault="00CD1EBC" w:rsidP="00156184">
      <w:pPr>
        <w:spacing w:after="0" w:line="360" w:lineRule="auto"/>
        <w:ind w:right="168"/>
        <w:rPr>
          <w:rFonts w:cs="Arial"/>
        </w:rPr>
      </w:pPr>
    </w:p>
    <w:p w14:paraId="6154AFA1" w14:textId="77777777" w:rsidR="00CD1EBC" w:rsidRPr="002E6B7B" w:rsidRDefault="00CD1EBC" w:rsidP="00156184">
      <w:pPr>
        <w:spacing w:after="0" w:line="360" w:lineRule="auto"/>
        <w:ind w:right="168"/>
        <w:rPr>
          <w:rFonts w:cs="Arial"/>
          <w:color w:val="244061" w:themeColor="accent1" w:themeShade="80"/>
        </w:rPr>
      </w:pPr>
    </w:p>
    <w:p w14:paraId="08E2AD8D" w14:textId="77777777" w:rsidR="00CD1EBC" w:rsidRPr="002E6B7B" w:rsidRDefault="0001223A" w:rsidP="00156184">
      <w:pPr>
        <w:spacing w:after="0" w:line="360" w:lineRule="auto"/>
        <w:ind w:right="168"/>
        <w:rPr>
          <w:rFonts w:cs="Arial"/>
          <w:color w:val="244061" w:themeColor="accent1" w:themeShade="80"/>
        </w:rPr>
      </w:pPr>
      <w:r w:rsidRPr="002E6B7B">
        <w:rPr>
          <w:rFonts w:cs="Arial"/>
          <w:b/>
          <w:color w:val="244061" w:themeColor="accent1" w:themeShade="80"/>
          <w:sz w:val="32"/>
        </w:rPr>
        <w:t xml:space="preserve">MANUAL DE </w:t>
      </w:r>
      <w:r w:rsidR="001B079F">
        <w:rPr>
          <w:rFonts w:cs="Arial"/>
          <w:b/>
          <w:color w:val="244061" w:themeColor="accent1" w:themeShade="80"/>
          <w:sz w:val="32"/>
        </w:rPr>
        <w:t xml:space="preserve">CI/CD DE </w:t>
      </w:r>
      <w:r w:rsidR="008E5482" w:rsidRPr="008E5482">
        <w:rPr>
          <w:rFonts w:cs="Arial"/>
          <w:b/>
          <w:color w:val="244061" w:themeColor="accent1" w:themeShade="80"/>
          <w:sz w:val="32"/>
        </w:rPr>
        <w:t>WATSON ASSISTANT</w:t>
      </w:r>
    </w:p>
    <w:p w14:paraId="7B28A993" w14:textId="77777777" w:rsidR="009E22F4" w:rsidRPr="002E6B7B" w:rsidRDefault="000F73E5" w:rsidP="00156184">
      <w:pPr>
        <w:spacing w:after="0" w:line="360" w:lineRule="auto"/>
        <w:ind w:right="168"/>
        <w:rPr>
          <w:rFonts w:cs="Arial"/>
        </w:rPr>
      </w:pPr>
      <w:r w:rsidRPr="002E6B7B">
        <w:rPr>
          <w:rFonts w:cs="Arial"/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2FE1E3F1" wp14:editId="07F25225">
                <wp:simplePos x="0" y="0"/>
                <wp:positionH relativeFrom="margin">
                  <wp:posOffset>25400</wp:posOffset>
                </wp:positionH>
                <wp:positionV relativeFrom="margin">
                  <wp:posOffset>5180330</wp:posOffset>
                </wp:positionV>
                <wp:extent cx="3048000" cy="1100667"/>
                <wp:effectExtent l="0" t="0" r="0" b="4445"/>
                <wp:wrapNone/>
                <wp:docPr id="43" name="Cuadro de texto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48000" cy="110066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8A45468" w14:textId="77777777" w:rsidR="00204E5D" w:rsidRPr="00E802A2" w:rsidRDefault="00204E5D">
                            <w:pPr>
                              <w:pStyle w:val="Ttulo"/>
                              <w:rPr>
                                <w:sz w:val="60"/>
                                <w:szCs w:val="60"/>
                              </w:rPr>
                            </w:pPr>
                            <w:r w:rsidRPr="00E802A2">
                              <w:rPr>
                                <w:sz w:val="60"/>
                                <w:szCs w:val="60"/>
                              </w:rPr>
                              <w:t>TECNOlOGÍA</w:t>
                            </w:r>
                          </w:p>
                        </w:txbxContent>
                      </wps:txbx>
                      <wps:bodyPr rot="0" vert="horz" wrap="square" lIns="91440" tIns="45720" rIns="91440" bIns="45720" anchor="b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FE1E3F1" id="_x0000_t202" coordsize="21600,21600" o:spt="202" path="m,l,21600r21600,l21600,xe">
                <v:stroke joinstyle="miter"/>
                <v:path gradientshapeok="t" o:connecttype="rect"/>
              </v:shapetype>
              <v:shape id="Cuadro de texto 26" o:spid="_x0000_s1026" type="#_x0000_t202" style="position:absolute;left:0;text-align:left;margin-left:2pt;margin-top:407.9pt;width:240pt;height:86.65pt;z-index:251655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" filled="f" stroked="f">
                <v:textbox>
                  <w:txbxContent>
                    <w:p w14:paraId="58A45468" w14:textId="77777777" w:rsidR="00204E5D" w:rsidRPr="00E802A2" w:rsidRDefault="00204E5D">
                      <w:pPr>
                        <w:pStyle w:val="Ttulo"/>
                        <w:rPr>
                          <w:sz w:val="60"/>
                          <w:szCs w:val="60"/>
                        </w:rPr>
                      </w:pPr>
                      <w:r w:rsidRPr="00E802A2">
                        <w:rPr>
                          <w:sz w:val="60"/>
                          <w:szCs w:val="60"/>
                        </w:rPr>
                        <w:t>TECNOlOGÍA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61FE64CF" w14:textId="77777777" w:rsidR="002E6B7B" w:rsidRPr="002E6B7B" w:rsidRDefault="002E6B7B" w:rsidP="00156184">
      <w:pPr>
        <w:spacing w:after="0" w:line="360" w:lineRule="auto"/>
        <w:ind w:right="168"/>
        <w:rPr>
          <w:rFonts w:cs="Arial"/>
        </w:rPr>
      </w:pPr>
    </w:p>
    <w:p w14:paraId="776E5581" w14:textId="77777777" w:rsidR="00C10C32" w:rsidRPr="002E6B7B" w:rsidRDefault="00C10C32" w:rsidP="00156184">
      <w:pPr>
        <w:spacing w:after="0" w:line="360" w:lineRule="auto"/>
        <w:ind w:right="168"/>
        <w:rPr>
          <w:rFonts w:cs="Arial"/>
        </w:rPr>
      </w:pPr>
    </w:p>
    <w:p w14:paraId="5ED31CD0" w14:textId="77777777" w:rsidR="000F73E5" w:rsidRDefault="000F73E5" w:rsidP="00156184">
      <w:pPr>
        <w:spacing w:after="0" w:line="360" w:lineRule="auto"/>
        <w:rPr>
          <w:b/>
          <w:sz w:val="32"/>
        </w:rPr>
      </w:pPr>
      <w:bookmarkStart w:id="2" w:name="_Toc328050302"/>
    </w:p>
    <w:p w14:paraId="64054794" w14:textId="77777777" w:rsidR="000F73E5" w:rsidRDefault="000F73E5" w:rsidP="00156184">
      <w:pPr>
        <w:spacing w:after="0" w:line="360" w:lineRule="auto"/>
        <w:rPr>
          <w:b/>
          <w:sz w:val="32"/>
        </w:rPr>
      </w:pPr>
    </w:p>
    <w:p w14:paraId="3997E7CF" w14:textId="77777777" w:rsidR="000F73E5" w:rsidRDefault="000F73E5" w:rsidP="00156184">
      <w:pPr>
        <w:spacing w:after="0" w:line="360" w:lineRule="auto"/>
        <w:rPr>
          <w:b/>
          <w:sz w:val="32"/>
        </w:rPr>
      </w:pPr>
    </w:p>
    <w:p w14:paraId="13A4D162" w14:textId="77777777" w:rsidR="000F73E5" w:rsidRDefault="000F73E5" w:rsidP="00156184">
      <w:pPr>
        <w:spacing w:after="0" w:line="360" w:lineRule="auto"/>
        <w:rPr>
          <w:b/>
          <w:sz w:val="32"/>
        </w:rPr>
      </w:pPr>
    </w:p>
    <w:p w14:paraId="350166A2" w14:textId="77777777" w:rsidR="007D456D" w:rsidRPr="002E6B7B" w:rsidRDefault="007D456D" w:rsidP="00156184">
      <w:pPr>
        <w:spacing w:after="0" w:line="360" w:lineRule="auto"/>
        <w:rPr>
          <w:b/>
          <w:sz w:val="32"/>
        </w:rPr>
      </w:pPr>
      <w:r w:rsidRPr="002E6B7B">
        <w:rPr>
          <w:b/>
          <w:sz w:val="32"/>
        </w:rPr>
        <w:t>HISTORIAL DE REVISIONES</w:t>
      </w:r>
      <w:bookmarkEnd w:id="2"/>
    </w:p>
    <w:tbl>
      <w:tblPr>
        <w:tblW w:w="9214" w:type="dxa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6"/>
        <w:gridCol w:w="1559"/>
        <w:gridCol w:w="1843"/>
        <w:gridCol w:w="4536"/>
      </w:tblGrid>
      <w:tr w:rsidR="007D456D" w:rsidRPr="002E6B7B" w14:paraId="0836725D" w14:textId="77777777" w:rsidTr="00860003">
        <w:tc>
          <w:tcPr>
            <w:tcW w:w="1276" w:type="dxa"/>
            <w:shd w:val="clear" w:color="auto" w:fill="auto"/>
          </w:tcPr>
          <w:p w14:paraId="11CB1A03" w14:textId="77777777" w:rsidR="007D456D" w:rsidRPr="002E6B7B" w:rsidRDefault="007D456D" w:rsidP="00156184">
            <w:pPr>
              <w:pStyle w:val="Textoindependiente"/>
              <w:spacing w:before="0" w:after="0" w:line="360" w:lineRule="auto"/>
              <w:rPr>
                <w:rFonts w:ascii="Arial" w:hAnsi="Arial" w:cs="Arial"/>
                <w:b/>
                <w:sz w:val="20"/>
                <w:lang w:val="es-EC"/>
              </w:rPr>
            </w:pPr>
            <w:r w:rsidRPr="002E6B7B">
              <w:rPr>
                <w:rFonts w:ascii="Arial" w:hAnsi="Arial" w:cs="Arial"/>
                <w:b/>
                <w:sz w:val="20"/>
                <w:lang w:val="es-EC"/>
              </w:rPr>
              <w:t>Revisión</w:t>
            </w:r>
          </w:p>
        </w:tc>
        <w:tc>
          <w:tcPr>
            <w:tcW w:w="1559" w:type="dxa"/>
            <w:shd w:val="clear" w:color="auto" w:fill="auto"/>
          </w:tcPr>
          <w:p w14:paraId="37B1B1AB" w14:textId="77777777" w:rsidR="007D456D" w:rsidRPr="002E6B7B" w:rsidRDefault="007D456D" w:rsidP="00156184">
            <w:pPr>
              <w:pStyle w:val="Textoindependiente"/>
              <w:spacing w:before="0" w:after="0" w:line="360" w:lineRule="auto"/>
              <w:rPr>
                <w:rFonts w:ascii="Arial" w:hAnsi="Arial" w:cs="Arial"/>
                <w:b/>
                <w:sz w:val="20"/>
                <w:lang w:val="es-EC"/>
              </w:rPr>
            </w:pPr>
            <w:r w:rsidRPr="002E6B7B">
              <w:rPr>
                <w:rFonts w:ascii="Arial" w:hAnsi="Arial" w:cs="Arial"/>
                <w:b/>
                <w:sz w:val="20"/>
                <w:lang w:val="es-EC"/>
              </w:rPr>
              <w:t>Fecha</w:t>
            </w:r>
          </w:p>
        </w:tc>
        <w:tc>
          <w:tcPr>
            <w:tcW w:w="1843" w:type="dxa"/>
            <w:shd w:val="clear" w:color="auto" w:fill="auto"/>
          </w:tcPr>
          <w:p w14:paraId="36F9B906" w14:textId="77777777" w:rsidR="007D456D" w:rsidRPr="002E6B7B" w:rsidRDefault="007D456D" w:rsidP="00156184">
            <w:pPr>
              <w:pStyle w:val="Textoindependiente"/>
              <w:spacing w:before="0" w:after="0" w:line="360" w:lineRule="auto"/>
              <w:rPr>
                <w:rFonts w:ascii="Arial" w:hAnsi="Arial" w:cs="Arial"/>
                <w:b/>
                <w:sz w:val="20"/>
                <w:lang w:val="es-EC"/>
              </w:rPr>
            </w:pPr>
            <w:r w:rsidRPr="002E6B7B">
              <w:rPr>
                <w:rFonts w:ascii="Arial" w:hAnsi="Arial" w:cs="Arial"/>
                <w:b/>
                <w:sz w:val="20"/>
                <w:lang w:val="es-EC"/>
              </w:rPr>
              <w:t>Responsable</w:t>
            </w:r>
          </w:p>
        </w:tc>
        <w:tc>
          <w:tcPr>
            <w:tcW w:w="4536" w:type="dxa"/>
            <w:shd w:val="clear" w:color="auto" w:fill="auto"/>
          </w:tcPr>
          <w:p w14:paraId="253BF518" w14:textId="77777777" w:rsidR="007D456D" w:rsidRPr="002E6B7B" w:rsidRDefault="007D456D" w:rsidP="00156184">
            <w:pPr>
              <w:pStyle w:val="Textoindependiente"/>
              <w:spacing w:before="0" w:after="0" w:line="360" w:lineRule="auto"/>
              <w:rPr>
                <w:rFonts w:ascii="Arial" w:hAnsi="Arial" w:cs="Arial"/>
                <w:b/>
                <w:sz w:val="20"/>
                <w:lang w:val="es-EC"/>
              </w:rPr>
            </w:pPr>
            <w:r w:rsidRPr="002E6B7B">
              <w:rPr>
                <w:rFonts w:ascii="Arial" w:hAnsi="Arial" w:cs="Arial"/>
                <w:b/>
                <w:sz w:val="20"/>
                <w:lang w:val="es-EC"/>
              </w:rPr>
              <w:t>Comentarios</w:t>
            </w:r>
          </w:p>
        </w:tc>
      </w:tr>
      <w:tr w:rsidR="008B4326" w:rsidRPr="002E6B7B" w14:paraId="486FC5E3" w14:textId="77777777" w:rsidTr="00860003">
        <w:trPr>
          <w:trHeight w:val="336"/>
        </w:trPr>
        <w:tc>
          <w:tcPr>
            <w:tcW w:w="1276" w:type="dxa"/>
            <w:shd w:val="clear" w:color="auto" w:fill="auto"/>
          </w:tcPr>
          <w:p w14:paraId="2BCE08B1" w14:textId="77777777" w:rsidR="008B4326" w:rsidRPr="002E6B7B" w:rsidRDefault="00860003" w:rsidP="00156184">
            <w:pPr>
              <w:pStyle w:val="Textoindependiente"/>
              <w:spacing w:before="0" w:after="0" w:line="360" w:lineRule="auto"/>
              <w:rPr>
                <w:rFonts w:ascii="Arial" w:hAnsi="Arial" w:cs="Arial"/>
                <w:sz w:val="20"/>
                <w:lang w:val="es-EC"/>
              </w:rPr>
            </w:pPr>
            <w:r w:rsidRPr="002E6B7B">
              <w:rPr>
                <w:rFonts w:ascii="Arial" w:hAnsi="Arial" w:cs="Arial"/>
                <w:sz w:val="20"/>
                <w:lang w:val="es-EC"/>
              </w:rPr>
              <w:t>V1</w:t>
            </w:r>
          </w:p>
        </w:tc>
        <w:tc>
          <w:tcPr>
            <w:tcW w:w="1559" w:type="dxa"/>
            <w:shd w:val="clear" w:color="auto" w:fill="auto"/>
          </w:tcPr>
          <w:p w14:paraId="1A303CE7" w14:textId="77777777" w:rsidR="008B4326" w:rsidRPr="002E6B7B" w:rsidRDefault="001B079F" w:rsidP="00156184">
            <w:pPr>
              <w:pStyle w:val="Textoindependiente"/>
              <w:spacing w:before="0" w:after="0" w:line="360" w:lineRule="auto"/>
              <w:rPr>
                <w:rFonts w:ascii="Arial" w:hAnsi="Arial" w:cs="Arial"/>
                <w:sz w:val="20"/>
                <w:lang w:val="es-EC"/>
              </w:rPr>
            </w:pPr>
            <w:r>
              <w:rPr>
                <w:rFonts w:ascii="Arial" w:hAnsi="Arial" w:cs="Arial"/>
                <w:sz w:val="20"/>
                <w:lang w:val="es-EC"/>
              </w:rPr>
              <w:t>10/06</w:t>
            </w:r>
            <w:r w:rsidR="00602AB2" w:rsidRPr="002E6B7B">
              <w:rPr>
                <w:rFonts w:ascii="Arial" w:hAnsi="Arial" w:cs="Arial"/>
                <w:sz w:val="20"/>
                <w:lang w:val="es-EC"/>
              </w:rPr>
              <w:t>/2022</w:t>
            </w:r>
          </w:p>
        </w:tc>
        <w:tc>
          <w:tcPr>
            <w:tcW w:w="1843" w:type="dxa"/>
            <w:shd w:val="clear" w:color="auto" w:fill="auto"/>
          </w:tcPr>
          <w:p w14:paraId="479D3226" w14:textId="77777777" w:rsidR="008B4326" w:rsidRPr="002E6B7B" w:rsidRDefault="006F2FAB" w:rsidP="00156184">
            <w:pPr>
              <w:pStyle w:val="Textoindependiente"/>
              <w:spacing w:before="0" w:after="0" w:line="360" w:lineRule="auto"/>
              <w:rPr>
                <w:rFonts w:ascii="Arial" w:hAnsi="Arial" w:cs="Arial"/>
                <w:sz w:val="20"/>
                <w:lang w:val="es-EC"/>
              </w:rPr>
            </w:pPr>
            <w:r w:rsidRPr="002E6B7B">
              <w:rPr>
                <w:rFonts w:ascii="Arial" w:hAnsi="Arial" w:cs="Arial"/>
                <w:sz w:val="20"/>
                <w:lang w:val="es-EC"/>
              </w:rPr>
              <w:t>Diego Guerró</w:t>
            </w:r>
            <w:r w:rsidR="00035C0C" w:rsidRPr="002E6B7B">
              <w:rPr>
                <w:rFonts w:ascii="Arial" w:hAnsi="Arial" w:cs="Arial"/>
                <w:sz w:val="20"/>
                <w:lang w:val="es-EC"/>
              </w:rPr>
              <w:t>n</w:t>
            </w:r>
          </w:p>
        </w:tc>
        <w:tc>
          <w:tcPr>
            <w:tcW w:w="4536" w:type="dxa"/>
            <w:shd w:val="clear" w:color="auto" w:fill="auto"/>
          </w:tcPr>
          <w:p w14:paraId="7499B989" w14:textId="77777777" w:rsidR="008B4326" w:rsidRPr="002E6B7B" w:rsidRDefault="00DE230E" w:rsidP="00156184">
            <w:pPr>
              <w:pStyle w:val="Textoindependiente"/>
              <w:spacing w:before="0" w:after="0" w:line="360" w:lineRule="auto"/>
              <w:rPr>
                <w:rFonts w:ascii="Arial" w:hAnsi="Arial" w:cs="Arial"/>
                <w:sz w:val="20"/>
                <w:lang w:val="es-EC"/>
              </w:rPr>
            </w:pPr>
            <w:r w:rsidRPr="002E6B7B">
              <w:rPr>
                <w:rFonts w:ascii="Arial" w:hAnsi="Arial" w:cs="Arial"/>
                <w:sz w:val="20"/>
                <w:lang w:val="es-EC"/>
              </w:rPr>
              <w:t>Creación de documento</w:t>
            </w:r>
          </w:p>
        </w:tc>
      </w:tr>
    </w:tbl>
    <w:p w14:paraId="03077EE5" w14:textId="77777777" w:rsidR="00344764" w:rsidRPr="002E6B7B" w:rsidRDefault="00344764" w:rsidP="00156184">
      <w:pPr>
        <w:spacing w:after="0" w:line="360" w:lineRule="auto"/>
      </w:pPr>
    </w:p>
    <w:p w14:paraId="519BBA1B" w14:textId="77777777" w:rsidR="00344764" w:rsidRDefault="00344764" w:rsidP="00156184">
      <w:pPr>
        <w:spacing w:after="0" w:line="360" w:lineRule="auto"/>
      </w:pPr>
    </w:p>
    <w:p w14:paraId="5E3F9060" w14:textId="77777777" w:rsidR="000F73E5" w:rsidRDefault="000F73E5" w:rsidP="00156184">
      <w:pPr>
        <w:spacing w:after="0" w:line="360" w:lineRule="auto"/>
      </w:pPr>
    </w:p>
    <w:p w14:paraId="4792994D" w14:textId="77777777" w:rsidR="000F73E5" w:rsidRDefault="000F73E5" w:rsidP="00156184">
      <w:pPr>
        <w:spacing w:after="0" w:line="360" w:lineRule="auto"/>
      </w:pPr>
    </w:p>
    <w:p w14:paraId="5E10046D" w14:textId="77777777" w:rsidR="000F73E5" w:rsidRDefault="000F73E5" w:rsidP="00156184">
      <w:pPr>
        <w:spacing w:after="0" w:line="360" w:lineRule="auto"/>
      </w:pPr>
    </w:p>
    <w:p w14:paraId="2786A131" w14:textId="77777777" w:rsidR="000F73E5" w:rsidRPr="002E6B7B" w:rsidRDefault="000F73E5" w:rsidP="00156184">
      <w:pPr>
        <w:spacing w:after="0" w:line="360" w:lineRule="auto"/>
      </w:pPr>
    </w:p>
    <w:p w14:paraId="72E2953D" w14:textId="77777777" w:rsidR="00F458B0" w:rsidRPr="002E6B7B" w:rsidRDefault="00F458B0" w:rsidP="00156184">
      <w:pPr>
        <w:spacing w:after="0" w:line="360" w:lineRule="auto"/>
        <w:rPr>
          <w:rFonts w:cs="Arial"/>
          <w:b/>
          <w:bCs/>
          <w:color w:val="3C5184"/>
          <w:sz w:val="36"/>
          <w:szCs w:val="26"/>
        </w:rPr>
      </w:pPr>
      <w:r w:rsidRPr="002E6B7B">
        <w:rPr>
          <w:rFonts w:cs="Arial"/>
          <w:b/>
          <w:bCs/>
          <w:color w:val="3C5184"/>
          <w:sz w:val="36"/>
          <w:szCs w:val="26"/>
        </w:rPr>
        <w:t>CONTENIDO</w:t>
      </w:r>
    </w:p>
    <w:p w14:paraId="79842717" w14:textId="77777777" w:rsidR="00F458B0" w:rsidRPr="002E6B7B" w:rsidRDefault="00F458B0" w:rsidP="00156184">
      <w:pPr>
        <w:spacing w:after="0" w:line="360" w:lineRule="auto"/>
      </w:pPr>
    </w:p>
    <w:p w14:paraId="1A8B3953" w14:textId="455E870E" w:rsidR="00D32B58" w:rsidRDefault="00F458B0">
      <w:pPr>
        <w:pStyle w:val="TDC2"/>
        <w:tabs>
          <w:tab w:val="left" w:pos="660"/>
          <w:tab w:val="right" w:leader="dot" w:pos="9430"/>
        </w:tabs>
        <w:rPr>
          <w:rFonts w:asciiTheme="minorHAnsi" w:eastAsiaTheme="minorEastAsia" w:hAnsiTheme="minorHAnsi" w:cstheme="minorBidi"/>
          <w:noProof/>
        </w:rPr>
      </w:pPr>
      <w:r w:rsidRPr="002E6B7B">
        <w:rPr>
          <w:rFonts w:cs="Arial"/>
        </w:rPr>
        <w:fldChar w:fldCharType="begin"/>
      </w:r>
      <w:r w:rsidRPr="002E6B7B">
        <w:rPr>
          <w:rFonts w:cs="Arial"/>
        </w:rPr>
        <w:instrText xml:space="preserve"> TOC \o "1-4" \h \z \u </w:instrText>
      </w:r>
      <w:r w:rsidRPr="002E6B7B">
        <w:rPr>
          <w:rFonts w:cs="Arial"/>
        </w:rPr>
        <w:fldChar w:fldCharType="separate"/>
      </w:r>
      <w:hyperlink w:anchor="_Toc108521410" w:history="1">
        <w:r w:rsidR="00D32B58" w:rsidRPr="00D50F18">
          <w:rPr>
            <w:rStyle w:val="Hipervnculo"/>
            <w:noProof/>
          </w:rPr>
          <w:t>1.</w:t>
        </w:r>
        <w:r w:rsidR="00D32B58">
          <w:rPr>
            <w:rFonts w:asciiTheme="minorHAnsi" w:eastAsiaTheme="minorEastAsia" w:hAnsiTheme="minorHAnsi" w:cstheme="minorBidi"/>
            <w:noProof/>
          </w:rPr>
          <w:tab/>
        </w:r>
        <w:r w:rsidR="00D32B58" w:rsidRPr="00D50F18">
          <w:rPr>
            <w:rStyle w:val="Hipervnculo"/>
            <w:noProof/>
          </w:rPr>
          <w:t>OBJETIVO</w:t>
        </w:r>
        <w:r w:rsidR="00D32B58">
          <w:rPr>
            <w:noProof/>
            <w:webHidden/>
          </w:rPr>
          <w:tab/>
        </w:r>
        <w:r w:rsidR="00D32B58">
          <w:rPr>
            <w:noProof/>
            <w:webHidden/>
          </w:rPr>
          <w:fldChar w:fldCharType="begin"/>
        </w:r>
        <w:r w:rsidR="00D32B58">
          <w:rPr>
            <w:noProof/>
            <w:webHidden/>
          </w:rPr>
          <w:instrText xml:space="preserve"> PAGEREF _Toc108521410 \h </w:instrText>
        </w:r>
        <w:r w:rsidR="00D32B58">
          <w:rPr>
            <w:noProof/>
            <w:webHidden/>
          </w:rPr>
        </w:r>
        <w:r w:rsidR="00D32B58">
          <w:rPr>
            <w:noProof/>
            <w:webHidden/>
          </w:rPr>
          <w:fldChar w:fldCharType="separate"/>
        </w:r>
        <w:r w:rsidR="00D32B58">
          <w:rPr>
            <w:noProof/>
            <w:webHidden/>
          </w:rPr>
          <w:t>2</w:t>
        </w:r>
        <w:r w:rsidR="00D32B58">
          <w:rPr>
            <w:noProof/>
            <w:webHidden/>
          </w:rPr>
          <w:fldChar w:fldCharType="end"/>
        </w:r>
      </w:hyperlink>
    </w:p>
    <w:p w14:paraId="6A22E2D1" w14:textId="266C20D2" w:rsidR="00D32B58" w:rsidRDefault="001B2937">
      <w:pPr>
        <w:pStyle w:val="TDC2"/>
        <w:tabs>
          <w:tab w:val="left" w:pos="660"/>
          <w:tab w:val="right" w:leader="dot" w:pos="9430"/>
        </w:tabs>
        <w:rPr>
          <w:rFonts w:asciiTheme="minorHAnsi" w:eastAsiaTheme="minorEastAsia" w:hAnsiTheme="minorHAnsi" w:cstheme="minorBidi"/>
          <w:noProof/>
        </w:rPr>
      </w:pPr>
      <w:hyperlink w:anchor="_Toc108521411" w:history="1">
        <w:r w:rsidR="00D32B58" w:rsidRPr="00D50F18">
          <w:rPr>
            <w:rStyle w:val="Hipervnculo"/>
            <w:noProof/>
          </w:rPr>
          <w:t>2.</w:t>
        </w:r>
        <w:r w:rsidR="00D32B58">
          <w:rPr>
            <w:rFonts w:asciiTheme="minorHAnsi" w:eastAsiaTheme="minorEastAsia" w:hAnsiTheme="minorHAnsi" w:cstheme="minorBidi"/>
            <w:noProof/>
          </w:rPr>
          <w:tab/>
        </w:r>
        <w:r w:rsidR="00D32B58" w:rsidRPr="00D50F18">
          <w:rPr>
            <w:rStyle w:val="Hipervnculo"/>
            <w:noProof/>
          </w:rPr>
          <w:t>REQUISITOS PREVIOS.</w:t>
        </w:r>
        <w:r w:rsidR="00D32B58">
          <w:rPr>
            <w:noProof/>
            <w:webHidden/>
          </w:rPr>
          <w:tab/>
        </w:r>
        <w:r w:rsidR="00D32B58">
          <w:rPr>
            <w:noProof/>
            <w:webHidden/>
          </w:rPr>
          <w:fldChar w:fldCharType="begin"/>
        </w:r>
        <w:r w:rsidR="00D32B58">
          <w:rPr>
            <w:noProof/>
            <w:webHidden/>
          </w:rPr>
          <w:instrText xml:space="preserve"> PAGEREF _Toc108521411 \h </w:instrText>
        </w:r>
        <w:r w:rsidR="00D32B58">
          <w:rPr>
            <w:noProof/>
            <w:webHidden/>
          </w:rPr>
        </w:r>
        <w:r w:rsidR="00D32B58">
          <w:rPr>
            <w:noProof/>
            <w:webHidden/>
          </w:rPr>
          <w:fldChar w:fldCharType="separate"/>
        </w:r>
        <w:r w:rsidR="00D32B58">
          <w:rPr>
            <w:noProof/>
            <w:webHidden/>
          </w:rPr>
          <w:t>2</w:t>
        </w:r>
        <w:r w:rsidR="00D32B58">
          <w:rPr>
            <w:noProof/>
            <w:webHidden/>
          </w:rPr>
          <w:fldChar w:fldCharType="end"/>
        </w:r>
      </w:hyperlink>
    </w:p>
    <w:p w14:paraId="57645892" w14:textId="5DA53CEC" w:rsidR="00D32B58" w:rsidRDefault="001B2937">
      <w:pPr>
        <w:pStyle w:val="TDC2"/>
        <w:tabs>
          <w:tab w:val="left" w:pos="660"/>
          <w:tab w:val="right" w:leader="dot" w:pos="9430"/>
        </w:tabs>
        <w:rPr>
          <w:rFonts w:asciiTheme="minorHAnsi" w:eastAsiaTheme="minorEastAsia" w:hAnsiTheme="minorHAnsi" w:cstheme="minorBidi"/>
          <w:noProof/>
        </w:rPr>
      </w:pPr>
      <w:hyperlink w:anchor="_Toc108521412" w:history="1">
        <w:r w:rsidR="00D32B58" w:rsidRPr="00D50F18">
          <w:rPr>
            <w:rStyle w:val="Hipervnculo"/>
            <w:noProof/>
          </w:rPr>
          <w:t>3.</w:t>
        </w:r>
        <w:r w:rsidR="00D32B58">
          <w:rPr>
            <w:rFonts w:asciiTheme="minorHAnsi" w:eastAsiaTheme="minorEastAsia" w:hAnsiTheme="minorHAnsi" w:cstheme="minorBidi"/>
            <w:noProof/>
          </w:rPr>
          <w:tab/>
        </w:r>
        <w:r w:rsidR="00D32B58" w:rsidRPr="00D50F18">
          <w:rPr>
            <w:rStyle w:val="Hipervnculo"/>
            <w:noProof/>
          </w:rPr>
          <w:t>Análisis de despliegue de la Solución</w:t>
        </w:r>
        <w:r w:rsidR="00D32B58">
          <w:rPr>
            <w:noProof/>
            <w:webHidden/>
          </w:rPr>
          <w:tab/>
        </w:r>
        <w:r w:rsidR="00D32B58">
          <w:rPr>
            <w:noProof/>
            <w:webHidden/>
          </w:rPr>
          <w:fldChar w:fldCharType="begin"/>
        </w:r>
        <w:r w:rsidR="00D32B58">
          <w:rPr>
            <w:noProof/>
            <w:webHidden/>
          </w:rPr>
          <w:instrText xml:space="preserve"> PAGEREF _Toc108521412 \h </w:instrText>
        </w:r>
        <w:r w:rsidR="00D32B58">
          <w:rPr>
            <w:noProof/>
            <w:webHidden/>
          </w:rPr>
        </w:r>
        <w:r w:rsidR="00D32B58">
          <w:rPr>
            <w:noProof/>
            <w:webHidden/>
          </w:rPr>
          <w:fldChar w:fldCharType="separate"/>
        </w:r>
        <w:r w:rsidR="00D32B58">
          <w:rPr>
            <w:noProof/>
            <w:webHidden/>
          </w:rPr>
          <w:t>2</w:t>
        </w:r>
        <w:r w:rsidR="00D32B58">
          <w:rPr>
            <w:noProof/>
            <w:webHidden/>
          </w:rPr>
          <w:fldChar w:fldCharType="end"/>
        </w:r>
      </w:hyperlink>
    </w:p>
    <w:p w14:paraId="3FA6C16A" w14:textId="051CD5E9" w:rsidR="00D32B58" w:rsidRDefault="001B2937">
      <w:pPr>
        <w:pStyle w:val="TDC2"/>
        <w:tabs>
          <w:tab w:val="left" w:pos="660"/>
          <w:tab w:val="right" w:leader="dot" w:pos="9430"/>
        </w:tabs>
        <w:rPr>
          <w:rFonts w:asciiTheme="minorHAnsi" w:eastAsiaTheme="minorEastAsia" w:hAnsiTheme="minorHAnsi" w:cstheme="minorBidi"/>
          <w:noProof/>
        </w:rPr>
      </w:pPr>
      <w:hyperlink w:anchor="_Toc108521413" w:history="1">
        <w:r w:rsidR="00D32B58" w:rsidRPr="00D50F18">
          <w:rPr>
            <w:rStyle w:val="Hipervnculo"/>
            <w:noProof/>
          </w:rPr>
          <w:t>4.</w:t>
        </w:r>
        <w:r w:rsidR="00D32B58">
          <w:rPr>
            <w:rFonts w:asciiTheme="minorHAnsi" w:eastAsiaTheme="minorEastAsia" w:hAnsiTheme="minorHAnsi" w:cstheme="minorBidi"/>
            <w:noProof/>
          </w:rPr>
          <w:tab/>
        </w:r>
        <w:r w:rsidR="00D32B58" w:rsidRPr="00D50F18">
          <w:rPr>
            <w:rStyle w:val="Hipervnculo"/>
            <w:noProof/>
          </w:rPr>
          <w:t>Configuración de entornos de integración</w:t>
        </w:r>
        <w:r w:rsidR="00D32B58">
          <w:rPr>
            <w:noProof/>
            <w:webHidden/>
          </w:rPr>
          <w:tab/>
        </w:r>
        <w:r w:rsidR="00D32B58">
          <w:rPr>
            <w:noProof/>
            <w:webHidden/>
          </w:rPr>
          <w:fldChar w:fldCharType="begin"/>
        </w:r>
        <w:r w:rsidR="00D32B58">
          <w:rPr>
            <w:noProof/>
            <w:webHidden/>
          </w:rPr>
          <w:instrText xml:space="preserve"> PAGEREF _Toc108521413 \h </w:instrText>
        </w:r>
        <w:r w:rsidR="00D32B58">
          <w:rPr>
            <w:noProof/>
            <w:webHidden/>
          </w:rPr>
        </w:r>
        <w:r w:rsidR="00D32B58">
          <w:rPr>
            <w:noProof/>
            <w:webHidden/>
          </w:rPr>
          <w:fldChar w:fldCharType="separate"/>
        </w:r>
        <w:r w:rsidR="00D32B58">
          <w:rPr>
            <w:noProof/>
            <w:webHidden/>
          </w:rPr>
          <w:t>3</w:t>
        </w:r>
        <w:r w:rsidR="00D32B58">
          <w:rPr>
            <w:noProof/>
            <w:webHidden/>
          </w:rPr>
          <w:fldChar w:fldCharType="end"/>
        </w:r>
      </w:hyperlink>
    </w:p>
    <w:p w14:paraId="7B56DA51" w14:textId="277A1080" w:rsidR="00D32B58" w:rsidRDefault="001B2937">
      <w:pPr>
        <w:pStyle w:val="TDC2"/>
        <w:tabs>
          <w:tab w:val="left" w:pos="1320"/>
          <w:tab w:val="right" w:leader="dot" w:pos="9430"/>
        </w:tabs>
        <w:rPr>
          <w:rFonts w:asciiTheme="minorHAnsi" w:eastAsiaTheme="minorEastAsia" w:hAnsiTheme="minorHAnsi" w:cstheme="minorBidi"/>
          <w:noProof/>
        </w:rPr>
      </w:pPr>
      <w:hyperlink w:anchor="_Toc108521414" w:history="1">
        <w:r w:rsidR="00D32B58" w:rsidRPr="00D50F18">
          <w:rPr>
            <w:rStyle w:val="Hipervnculo"/>
            <w:noProof/>
          </w:rPr>
          <w:t>4.1.</w:t>
        </w:r>
        <w:r w:rsidR="00D32B58">
          <w:rPr>
            <w:rFonts w:asciiTheme="minorHAnsi" w:eastAsiaTheme="minorEastAsia" w:hAnsiTheme="minorHAnsi" w:cstheme="minorBidi"/>
            <w:noProof/>
          </w:rPr>
          <w:tab/>
        </w:r>
        <w:r w:rsidR="00D32B58" w:rsidRPr="00D50F18">
          <w:rPr>
            <w:rStyle w:val="Hipervnculo"/>
            <w:noProof/>
          </w:rPr>
          <w:t>IBM Cloud</w:t>
        </w:r>
        <w:r w:rsidR="00D32B58">
          <w:rPr>
            <w:noProof/>
            <w:webHidden/>
          </w:rPr>
          <w:tab/>
        </w:r>
        <w:r w:rsidR="00D32B58">
          <w:rPr>
            <w:noProof/>
            <w:webHidden/>
          </w:rPr>
          <w:fldChar w:fldCharType="begin"/>
        </w:r>
        <w:r w:rsidR="00D32B58">
          <w:rPr>
            <w:noProof/>
            <w:webHidden/>
          </w:rPr>
          <w:instrText xml:space="preserve"> PAGEREF _Toc108521414 \h </w:instrText>
        </w:r>
        <w:r w:rsidR="00D32B58">
          <w:rPr>
            <w:noProof/>
            <w:webHidden/>
          </w:rPr>
        </w:r>
        <w:r w:rsidR="00D32B58">
          <w:rPr>
            <w:noProof/>
            <w:webHidden/>
          </w:rPr>
          <w:fldChar w:fldCharType="separate"/>
        </w:r>
        <w:r w:rsidR="00D32B58">
          <w:rPr>
            <w:noProof/>
            <w:webHidden/>
          </w:rPr>
          <w:t>3</w:t>
        </w:r>
        <w:r w:rsidR="00D32B58">
          <w:rPr>
            <w:noProof/>
            <w:webHidden/>
          </w:rPr>
          <w:fldChar w:fldCharType="end"/>
        </w:r>
      </w:hyperlink>
    </w:p>
    <w:p w14:paraId="4E025B52" w14:textId="1906F2B8" w:rsidR="00D32B58" w:rsidRDefault="001B2937">
      <w:pPr>
        <w:pStyle w:val="TDC2"/>
        <w:tabs>
          <w:tab w:val="left" w:pos="1320"/>
          <w:tab w:val="right" w:leader="dot" w:pos="9430"/>
        </w:tabs>
        <w:rPr>
          <w:rFonts w:asciiTheme="minorHAnsi" w:eastAsiaTheme="minorEastAsia" w:hAnsiTheme="minorHAnsi" w:cstheme="minorBidi"/>
          <w:noProof/>
        </w:rPr>
      </w:pPr>
      <w:hyperlink w:anchor="_Toc108521415" w:history="1">
        <w:r w:rsidR="00D32B58" w:rsidRPr="00D50F18">
          <w:rPr>
            <w:rStyle w:val="Hipervnculo"/>
            <w:noProof/>
          </w:rPr>
          <w:t>4.1.1.</w:t>
        </w:r>
        <w:r w:rsidR="00D32B58">
          <w:rPr>
            <w:rFonts w:asciiTheme="minorHAnsi" w:eastAsiaTheme="minorEastAsia" w:hAnsiTheme="minorHAnsi" w:cstheme="minorBidi"/>
            <w:noProof/>
          </w:rPr>
          <w:tab/>
        </w:r>
        <w:r w:rsidR="00D32B58" w:rsidRPr="00D50F18">
          <w:rPr>
            <w:rStyle w:val="Hipervnculo"/>
            <w:noProof/>
          </w:rPr>
          <w:t>Creación de Skills ambiente productivo</w:t>
        </w:r>
        <w:r w:rsidR="00D32B58">
          <w:rPr>
            <w:noProof/>
            <w:webHidden/>
          </w:rPr>
          <w:tab/>
        </w:r>
        <w:r w:rsidR="00D32B58">
          <w:rPr>
            <w:noProof/>
            <w:webHidden/>
          </w:rPr>
          <w:fldChar w:fldCharType="begin"/>
        </w:r>
        <w:r w:rsidR="00D32B58">
          <w:rPr>
            <w:noProof/>
            <w:webHidden/>
          </w:rPr>
          <w:instrText xml:space="preserve"> PAGEREF _Toc108521415 \h </w:instrText>
        </w:r>
        <w:r w:rsidR="00D32B58">
          <w:rPr>
            <w:noProof/>
            <w:webHidden/>
          </w:rPr>
        </w:r>
        <w:r w:rsidR="00D32B58">
          <w:rPr>
            <w:noProof/>
            <w:webHidden/>
          </w:rPr>
          <w:fldChar w:fldCharType="separate"/>
        </w:r>
        <w:r w:rsidR="00D32B58">
          <w:rPr>
            <w:noProof/>
            <w:webHidden/>
          </w:rPr>
          <w:t>3</w:t>
        </w:r>
        <w:r w:rsidR="00D32B58">
          <w:rPr>
            <w:noProof/>
            <w:webHidden/>
          </w:rPr>
          <w:fldChar w:fldCharType="end"/>
        </w:r>
      </w:hyperlink>
    </w:p>
    <w:p w14:paraId="4B764968" w14:textId="52A3721F" w:rsidR="00D32B58" w:rsidRDefault="001B2937">
      <w:pPr>
        <w:pStyle w:val="TDC2"/>
        <w:tabs>
          <w:tab w:val="left" w:pos="1320"/>
          <w:tab w:val="right" w:leader="dot" w:pos="9430"/>
        </w:tabs>
        <w:rPr>
          <w:rFonts w:asciiTheme="minorHAnsi" w:eastAsiaTheme="minorEastAsia" w:hAnsiTheme="minorHAnsi" w:cstheme="minorBidi"/>
          <w:noProof/>
        </w:rPr>
      </w:pPr>
      <w:hyperlink w:anchor="_Toc108521416" w:history="1">
        <w:r w:rsidR="00D32B58" w:rsidRPr="00D50F18">
          <w:rPr>
            <w:rStyle w:val="Hipervnculo"/>
            <w:noProof/>
          </w:rPr>
          <w:t>4.1.2.</w:t>
        </w:r>
        <w:r w:rsidR="00D32B58">
          <w:rPr>
            <w:rFonts w:asciiTheme="minorHAnsi" w:eastAsiaTheme="minorEastAsia" w:hAnsiTheme="minorHAnsi" w:cstheme="minorBidi"/>
            <w:noProof/>
          </w:rPr>
          <w:tab/>
        </w:r>
        <w:r w:rsidR="00D32B58" w:rsidRPr="00D50F18">
          <w:rPr>
            <w:rStyle w:val="Hipervnculo"/>
            <w:noProof/>
          </w:rPr>
          <w:t>Obtención de Skills details</w:t>
        </w:r>
        <w:r w:rsidR="00D32B58">
          <w:rPr>
            <w:noProof/>
            <w:webHidden/>
          </w:rPr>
          <w:tab/>
        </w:r>
        <w:r w:rsidR="00D32B58">
          <w:rPr>
            <w:noProof/>
            <w:webHidden/>
          </w:rPr>
          <w:fldChar w:fldCharType="begin"/>
        </w:r>
        <w:r w:rsidR="00D32B58">
          <w:rPr>
            <w:noProof/>
            <w:webHidden/>
          </w:rPr>
          <w:instrText xml:space="preserve"> PAGEREF _Toc108521416 \h </w:instrText>
        </w:r>
        <w:r w:rsidR="00D32B58">
          <w:rPr>
            <w:noProof/>
            <w:webHidden/>
          </w:rPr>
        </w:r>
        <w:r w:rsidR="00D32B58">
          <w:rPr>
            <w:noProof/>
            <w:webHidden/>
          </w:rPr>
          <w:fldChar w:fldCharType="separate"/>
        </w:r>
        <w:r w:rsidR="00D32B58">
          <w:rPr>
            <w:noProof/>
            <w:webHidden/>
          </w:rPr>
          <w:t>4</w:t>
        </w:r>
        <w:r w:rsidR="00D32B58">
          <w:rPr>
            <w:noProof/>
            <w:webHidden/>
          </w:rPr>
          <w:fldChar w:fldCharType="end"/>
        </w:r>
      </w:hyperlink>
    </w:p>
    <w:p w14:paraId="13EAF4D9" w14:textId="366EB6AF" w:rsidR="00D32B58" w:rsidRDefault="001B2937">
      <w:pPr>
        <w:pStyle w:val="TDC2"/>
        <w:tabs>
          <w:tab w:val="left" w:pos="1320"/>
          <w:tab w:val="right" w:leader="dot" w:pos="9430"/>
        </w:tabs>
        <w:rPr>
          <w:rFonts w:asciiTheme="minorHAnsi" w:eastAsiaTheme="minorEastAsia" w:hAnsiTheme="minorHAnsi" w:cstheme="minorBidi"/>
          <w:noProof/>
        </w:rPr>
      </w:pPr>
      <w:hyperlink w:anchor="_Toc108521417" w:history="1">
        <w:r w:rsidR="00D32B58" w:rsidRPr="00D50F18">
          <w:rPr>
            <w:rStyle w:val="Hipervnculo"/>
            <w:noProof/>
          </w:rPr>
          <w:t>4.2.</w:t>
        </w:r>
        <w:r w:rsidR="00D32B58">
          <w:rPr>
            <w:rFonts w:asciiTheme="minorHAnsi" w:eastAsiaTheme="minorEastAsia" w:hAnsiTheme="minorHAnsi" w:cstheme="minorBidi"/>
            <w:noProof/>
          </w:rPr>
          <w:tab/>
        </w:r>
        <w:r w:rsidR="00D32B58" w:rsidRPr="00D50F18">
          <w:rPr>
            <w:rStyle w:val="Hipervnculo"/>
            <w:noProof/>
          </w:rPr>
          <w:t>Creación repositorio GitHub</w:t>
        </w:r>
        <w:r w:rsidR="00D32B58">
          <w:rPr>
            <w:noProof/>
            <w:webHidden/>
          </w:rPr>
          <w:tab/>
        </w:r>
        <w:r w:rsidR="00D32B58">
          <w:rPr>
            <w:noProof/>
            <w:webHidden/>
          </w:rPr>
          <w:fldChar w:fldCharType="begin"/>
        </w:r>
        <w:r w:rsidR="00D32B58">
          <w:rPr>
            <w:noProof/>
            <w:webHidden/>
          </w:rPr>
          <w:instrText xml:space="preserve"> PAGEREF _Toc108521417 \h </w:instrText>
        </w:r>
        <w:r w:rsidR="00D32B58">
          <w:rPr>
            <w:noProof/>
            <w:webHidden/>
          </w:rPr>
        </w:r>
        <w:r w:rsidR="00D32B58">
          <w:rPr>
            <w:noProof/>
            <w:webHidden/>
          </w:rPr>
          <w:fldChar w:fldCharType="separate"/>
        </w:r>
        <w:r w:rsidR="00D32B58">
          <w:rPr>
            <w:noProof/>
            <w:webHidden/>
          </w:rPr>
          <w:t>5</w:t>
        </w:r>
        <w:r w:rsidR="00D32B58">
          <w:rPr>
            <w:noProof/>
            <w:webHidden/>
          </w:rPr>
          <w:fldChar w:fldCharType="end"/>
        </w:r>
      </w:hyperlink>
    </w:p>
    <w:p w14:paraId="37BFE90C" w14:textId="3445ACF6" w:rsidR="00D32B58" w:rsidRDefault="001B2937">
      <w:pPr>
        <w:pStyle w:val="TDC2"/>
        <w:tabs>
          <w:tab w:val="left" w:pos="1320"/>
          <w:tab w:val="right" w:leader="dot" w:pos="9430"/>
        </w:tabs>
        <w:rPr>
          <w:rFonts w:asciiTheme="minorHAnsi" w:eastAsiaTheme="minorEastAsia" w:hAnsiTheme="minorHAnsi" w:cstheme="minorBidi"/>
          <w:noProof/>
        </w:rPr>
      </w:pPr>
      <w:hyperlink w:anchor="_Toc108521418" w:history="1">
        <w:r w:rsidR="00D32B58" w:rsidRPr="00D50F18">
          <w:rPr>
            <w:rStyle w:val="Hipervnculo"/>
            <w:noProof/>
          </w:rPr>
          <w:t>4.2.1.</w:t>
        </w:r>
        <w:r w:rsidR="00D32B58">
          <w:rPr>
            <w:rFonts w:asciiTheme="minorHAnsi" w:eastAsiaTheme="minorEastAsia" w:hAnsiTheme="minorHAnsi" w:cstheme="minorBidi"/>
            <w:noProof/>
          </w:rPr>
          <w:tab/>
        </w:r>
        <w:r w:rsidR="00D32B58" w:rsidRPr="00D50F18">
          <w:rPr>
            <w:rStyle w:val="Hipervnculo"/>
            <w:noProof/>
          </w:rPr>
          <w:t>Edición de config.properties</w:t>
        </w:r>
        <w:r w:rsidR="00D32B58">
          <w:rPr>
            <w:noProof/>
            <w:webHidden/>
          </w:rPr>
          <w:tab/>
        </w:r>
        <w:r w:rsidR="00D32B58">
          <w:rPr>
            <w:noProof/>
            <w:webHidden/>
          </w:rPr>
          <w:fldChar w:fldCharType="begin"/>
        </w:r>
        <w:r w:rsidR="00D32B58">
          <w:rPr>
            <w:noProof/>
            <w:webHidden/>
          </w:rPr>
          <w:instrText xml:space="preserve"> PAGEREF _Toc108521418 \h </w:instrText>
        </w:r>
        <w:r w:rsidR="00D32B58">
          <w:rPr>
            <w:noProof/>
            <w:webHidden/>
          </w:rPr>
        </w:r>
        <w:r w:rsidR="00D32B58">
          <w:rPr>
            <w:noProof/>
            <w:webHidden/>
          </w:rPr>
          <w:fldChar w:fldCharType="separate"/>
        </w:r>
        <w:r w:rsidR="00D32B58">
          <w:rPr>
            <w:noProof/>
            <w:webHidden/>
          </w:rPr>
          <w:t>6</w:t>
        </w:r>
        <w:r w:rsidR="00D32B58">
          <w:rPr>
            <w:noProof/>
            <w:webHidden/>
          </w:rPr>
          <w:fldChar w:fldCharType="end"/>
        </w:r>
      </w:hyperlink>
    </w:p>
    <w:p w14:paraId="585C3E62" w14:textId="6CF91F99" w:rsidR="00D32B58" w:rsidRDefault="001B2937">
      <w:pPr>
        <w:pStyle w:val="TDC2"/>
        <w:tabs>
          <w:tab w:val="left" w:pos="1320"/>
          <w:tab w:val="right" w:leader="dot" w:pos="9430"/>
        </w:tabs>
        <w:rPr>
          <w:rFonts w:asciiTheme="minorHAnsi" w:eastAsiaTheme="minorEastAsia" w:hAnsiTheme="minorHAnsi" w:cstheme="minorBidi"/>
          <w:noProof/>
        </w:rPr>
      </w:pPr>
      <w:hyperlink w:anchor="_Toc108521419" w:history="1">
        <w:r w:rsidR="00D32B58" w:rsidRPr="00D50F18">
          <w:rPr>
            <w:rStyle w:val="Hipervnculo"/>
            <w:noProof/>
          </w:rPr>
          <w:t>4.2.2.</w:t>
        </w:r>
        <w:r w:rsidR="00D32B58">
          <w:rPr>
            <w:rFonts w:asciiTheme="minorHAnsi" w:eastAsiaTheme="minorEastAsia" w:hAnsiTheme="minorHAnsi" w:cstheme="minorBidi"/>
            <w:noProof/>
          </w:rPr>
          <w:tab/>
        </w:r>
        <w:r w:rsidR="00D32B58" w:rsidRPr="00D50F18">
          <w:rPr>
            <w:rStyle w:val="Hipervnculo"/>
            <w:noProof/>
          </w:rPr>
          <w:t>Creación del job en Jenkins</w:t>
        </w:r>
        <w:r w:rsidR="00D32B58">
          <w:rPr>
            <w:noProof/>
            <w:webHidden/>
          </w:rPr>
          <w:tab/>
        </w:r>
        <w:r w:rsidR="00D32B58">
          <w:rPr>
            <w:noProof/>
            <w:webHidden/>
          </w:rPr>
          <w:fldChar w:fldCharType="begin"/>
        </w:r>
        <w:r w:rsidR="00D32B58">
          <w:rPr>
            <w:noProof/>
            <w:webHidden/>
          </w:rPr>
          <w:instrText xml:space="preserve"> PAGEREF _Toc108521419 \h </w:instrText>
        </w:r>
        <w:r w:rsidR="00D32B58">
          <w:rPr>
            <w:noProof/>
            <w:webHidden/>
          </w:rPr>
        </w:r>
        <w:r w:rsidR="00D32B58">
          <w:rPr>
            <w:noProof/>
            <w:webHidden/>
          </w:rPr>
          <w:fldChar w:fldCharType="separate"/>
        </w:r>
        <w:r w:rsidR="00D32B58">
          <w:rPr>
            <w:noProof/>
            <w:webHidden/>
          </w:rPr>
          <w:t>6</w:t>
        </w:r>
        <w:r w:rsidR="00D32B58">
          <w:rPr>
            <w:noProof/>
            <w:webHidden/>
          </w:rPr>
          <w:fldChar w:fldCharType="end"/>
        </w:r>
      </w:hyperlink>
    </w:p>
    <w:p w14:paraId="65D22B50" w14:textId="77E46ABE" w:rsidR="00D32B58" w:rsidRDefault="001B2937">
      <w:pPr>
        <w:pStyle w:val="TDC2"/>
        <w:tabs>
          <w:tab w:val="left" w:pos="1320"/>
          <w:tab w:val="right" w:leader="dot" w:pos="9430"/>
        </w:tabs>
        <w:rPr>
          <w:rFonts w:asciiTheme="minorHAnsi" w:eastAsiaTheme="minorEastAsia" w:hAnsiTheme="minorHAnsi" w:cstheme="minorBidi"/>
          <w:noProof/>
        </w:rPr>
      </w:pPr>
      <w:hyperlink w:anchor="_Toc108521420" w:history="1">
        <w:r w:rsidR="00D32B58" w:rsidRPr="00D50F18">
          <w:rPr>
            <w:rStyle w:val="Hipervnculo"/>
            <w:noProof/>
          </w:rPr>
          <w:t>4.3.</w:t>
        </w:r>
        <w:r w:rsidR="00D32B58">
          <w:rPr>
            <w:rFonts w:asciiTheme="minorHAnsi" w:eastAsiaTheme="minorEastAsia" w:hAnsiTheme="minorHAnsi" w:cstheme="minorBidi"/>
            <w:noProof/>
          </w:rPr>
          <w:tab/>
        </w:r>
        <w:r w:rsidR="00D32B58" w:rsidRPr="00D50F18">
          <w:rPr>
            <w:rStyle w:val="Hipervnculo"/>
            <w:noProof/>
          </w:rPr>
          <w:t>Integración Jenkins con Github</w:t>
        </w:r>
        <w:r w:rsidR="00D32B58">
          <w:rPr>
            <w:noProof/>
            <w:webHidden/>
          </w:rPr>
          <w:tab/>
        </w:r>
        <w:r w:rsidR="00D32B58">
          <w:rPr>
            <w:noProof/>
            <w:webHidden/>
          </w:rPr>
          <w:fldChar w:fldCharType="begin"/>
        </w:r>
        <w:r w:rsidR="00D32B58">
          <w:rPr>
            <w:noProof/>
            <w:webHidden/>
          </w:rPr>
          <w:instrText xml:space="preserve"> PAGEREF _Toc108521420 \h </w:instrText>
        </w:r>
        <w:r w:rsidR="00D32B58">
          <w:rPr>
            <w:noProof/>
            <w:webHidden/>
          </w:rPr>
        </w:r>
        <w:r w:rsidR="00D32B58">
          <w:rPr>
            <w:noProof/>
            <w:webHidden/>
          </w:rPr>
          <w:fldChar w:fldCharType="separate"/>
        </w:r>
        <w:r w:rsidR="00D32B58">
          <w:rPr>
            <w:noProof/>
            <w:webHidden/>
          </w:rPr>
          <w:t>7</w:t>
        </w:r>
        <w:r w:rsidR="00D32B58">
          <w:rPr>
            <w:noProof/>
            <w:webHidden/>
          </w:rPr>
          <w:fldChar w:fldCharType="end"/>
        </w:r>
      </w:hyperlink>
    </w:p>
    <w:p w14:paraId="4AD4839D" w14:textId="167895AB" w:rsidR="00D32B58" w:rsidRDefault="001B2937">
      <w:pPr>
        <w:pStyle w:val="TDC2"/>
        <w:tabs>
          <w:tab w:val="left" w:pos="1320"/>
          <w:tab w:val="right" w:leader="dot" w:pos="9430"/>
        </w:tabs>
        <w:rPr>
          <w:rFonts w:asciiTheme="minorHAnsi" w:eastAsiaTheme="minorEastAsia" w:hAnsiTheme="minorHAnsi" w:cstheme="minorBidi"/>
          <w:noProof/>
        </w:rPr>
      </w:pPr>
      <w:hyperlink w:anchor="_Toc108521421" w:history="1">
        <w:r w:rsidR="00D32B58" w:rsidRPr="00D50F18">
          <w:rPr>
            <w:rStyle w:val="Hipervnculo"/>
            <w:noProof/>
          </w:rPr>
          <w:t>4.4.</w:t>
        </w:r>
        <w:r w:rsidR="00D32B58">
          <w:rPr>
            <w:rFonts w:asciiTheme="minorHAnsi" w:eastAsiaTheme="minorEastAsia" w:hAnsiTheme="minorHAnsi" w:cstheme="minorBidi"/>
            <w:noProof/>
          </w:rPr>
          <w:tab/>
        </w:r>
        <w:r w:rsidR="00D32B58" w:rsidRPr="00D50F18">
          <w:rPr>
            <w:rStyle w:val="Hipervnculo"/>
            <w:noProof/>
          </w:rPr>
          <w:t>Crear usuarios en Jenkins y Administración de permisos y Roles.</w:t>
        </w:r>
        <w:r w:rsidR="00D32B58">
          <w:rPr>
            <w:noProof/>
            <w:webHidden/>
          </w:rPr>
          <w:tab/>
        </w:r>
        <w:r w:rsidR="00D32B58">
          <w:rPr>
            <w:noProof/>
            <w:webHidden/>
          </w:rPr>
          <w:fldChar w:fldCharType="begin"/>
        </w:r>
        <w:r w:rsidR="00D32B58">
          <w:rPr>
            <w:noProof/>
            <w:webHidden/>
          </w:rPr>
          <w:instrText xml:space="preserve"> PAGEREF _Toc108521421 \h </w:instrText>
        </w:r>
        <w:r w:rsidR="00D32B58">
          <w:rPr>
            <w:noProof/>
            <w:webHidden/>
          </w:rPr>
        </w:r>
        <w:r w:rsidR="00D32B58">
          <w:rPr>
            <w:noProof/>
            <w:webHidden/>
          </w:rPr>
          <w:fldChar w:fldCharType="separate"/>
        </w:r>
        <w:r w:rsidR="00D32B58">
          <w:rPr>
            <w:noProof/>
            <w:webHidden/>
          </w:rPr>
          <w:t>9</w:t>
        </w:r>
        <w:r w:rsidR="00D32B58">
          <w:rPr>
            <w:noProof/>
            <w:webHidden/>
          </w:rPr>
          <w:fldChar w:fldCharType="end"/>
        </w:r>
      </w:hyperlink>
    </w:p>
    <w:p w14:paraId="55C9F8EC" w14:textId="75431B0E" w:rsidR="00D32B58" w:rsidRDefault="001B2937">
      <w:pPr>
        <w:pStyle w:val="TDC2"/>
        <w:tabs>
          <w:tab w:val="left" w:pos="1320"/>
          <w:tab w:val="right" w:leader="dot" w:pos="9430"/>
        </w:tabs>
        <w:rPr>
          <w:rFonts w:asciiTheme="minorHAnsi" w:eastAsiaTheme="minorEastAsia" w:hAnsiTheme="minorHAnsi" w:cstheme="minorBidi"/>
          <w:noProof/>
        </w:rPr>
      </w:pPr>
      <w:hyperlink w:anchor="_Toc108521422" w:history="1">
        <w:r w:rsidR="00D32B58" w:rsidRPr="00D50F18">
          <w:rPr>
            <w:rStyle w:val="Hipervnculo"/>
            <w:noProof/>
          </w:rPr>
          <w:t>4.5.</w:t>
        </w:r>
        <w:r w:rsidR="00D32B58">
          <w:rPr>
            <w:rFonts w:asciiTheme="minorHAnsi" w:eastAsiaTheme="minorEastAsia" w:hAnsiTheme="minorHAnsi" w:cstheme="minorBidi"/>
            <w:noProof/>
          </w:rPr>
          <w:tab/>
        </w:r>
        <w:r w:rsidR="00D32B58" w:rsidRPr="00D50F18">
          <w:rPr>
            <w:rStyle w:val="Hipervnculo"/>
            <w:noProof/>
          </w:rPr>
          <w:t>Complemento Role Strategy Plugin</w:t>
        </w:r>
        <w:r w:rsidR="00D32B58">
          <w:rPr>
            <w:noProof/>
            <w:webHidden/>
          </w:rPr>
          <w:tab/>
        </w:r>
        <w:r w:rsidR="00D32B58">
          <w:rPr>
            <w:noProof/>
            <w:webHidden/>
          </w:rPr>
          <w:fldChar w:fldCharType="begin"/>
        </w:r>
        <w:r w:rsidR="00D32B58">
          <w:rPr>
            <w:noProof/>
            <w:webHidden/>
          </w:rPr>
          <w:instrText xml:space="preserve"> PAGEREF _Toc108521422 \h </w:instrText>
        </w:r>
        <w:r w:rsidR="00D32B58">
          <w:rPr>
            <w:noProof/>
            <w:webHidden/>
          </w:rPr>
        </w:r>
        <w:r w:rsidR="00D32B58">
          <w:rPr>
            <w:noProof/>
            <w:webHidden/>
          </w:rPr>
          <w:fldChar w:fldCharType="separate"/>
        </w:r>
        <w:r w:rsidR="00D32B58">
          <w:rPr>
            <w:noProof/>
            <w:webHidden/>
          </w:rPr>
          <w:t>10</w:t>
        </w:r>
        <w:r w:rsidR="00D32B58">
          <w:rPr>
            <w:noProof/>
            <w:webHidden/>
          </w:rPr>
          <w:fldChar w:fldCharType="end"/>
        </w:r>
      </w:hyperlink>
    </w:p>
    <w:p w14:paraId="405F5C3D" w14:textId="467C6FD1" w:rsidR="00D32B58" w:rsidRDefault="001B2937">
      <w:pPr>
        <w:pStyle w:val="TDC2"/>
        <w:tabs>
          <w:tab w:val="left" w:pos="1320"/>
          <w:tab w:val="right" w:leader="dot" w:pos="9430"/>
        </w:tabs>
        <w:rPr>
          <w:rFonts w:asciiTheme="minorHAnsi" w:eastAsiaTheme="minorEastAsia" w:hAnsiTheme="minorHAnsi" w:cstheme="minorBidi"/>
          <w:noProof/>
        </w:rPr>
      </w:pPr>
      <w:hyperlink w:anchor="_Toc108521423" w:history="1">
        <w:r w:rsidR="00D32B58" w:rsidRPr="00D50F18">
          <w:rPr>
            <w:rStyle w:val="Hipervnculo"/>
            <w:noProof/>
          </w:rPr>
          <w:t>4.6.</w:t>
        </w:r>
        <w:r w:rsidR="00D32B58">
          <w:rPr>
            <w:rFonts w:asciiTheme="minorHAnsi" w:eastAsiaTheme="minorEastAsia" w:hAnsiTheme="minorHAnsi" w:cstheme="minorBidi"/>
            <w:noProof/>
          </w:rPr>
          <w:tab/>
        </w:r>
        <w:r w:rsidR="00D32B58" w:rsidRPr="00D50F18">
          <w:rPr>
            <w:rStyle w:val="Hipervnculo"/>
            <w:noProof/>
          </w:rPr>
          <w:t>ScriptApproval</w:t>
        </w:r>
        <w:r w:rsidR="00D32B58">
          <w:rPr>
            <w:noProof/>
            <w:webHidden/>
          </w:rPr>
          <w:tab/>
        </w:r>
        <w:r w:rsidR="00D32B58">
          <w:rPr>
            <w:noProof/>
            <w:webHidden/>
          </w:rPr>
          <w:fldChar w:fldCharType="begin"/>
        </w:r>
        <w:r w:rsidR="00D32B58">
          <w:rPr>
            <w:noProof/>
            <w:webHidden/>
          </w:rPr>
          <w:instrText xml:space="preserve"> PAGEREF _Toc108521423 \h </w:instrText>
        </w:r>
        <w:r w:rsidR="00D32B58">
          <w:rPr>
            <w:noProof/>
            <w:webHidden/>
          </w:rPr>
        </w:r>
        <w:r w:rsidR="00D32B58">
          <w:rPr>
            <w:noProof/>
            <w:webHidden/>
          </w:rPr>
          <w:fldChar w:fldCharType="separate"/>
        </w:r>
        <w:r w:rsidR="00D32B58">
          <w:rPr>
            <w:noProof/>
            <w:webHidden/>
          </w:rPr>
          <w:t>13</w:t>
        </w:r>
        <w:r w:rsidR="00D32B58">
          <w:rPr>
            <w:noProof/>
            <w:webHidden/>
          </w:rPr>
          <w:fldChar w:fldCharType="end"/>
        </w:r>
      </w:hyperlink>
    </w:p>
    <w:p w14:paraId="25625638" w14:textId="5F3509EE" w:rsidR="00D32B58" w:rsidRDefault="001B2937">
      <w:pPr>
        <w:pStyle w:val="TDC2"/>
        <w:tabs>
          <w:tab w:val="left" w:pos="660"/>
          <w:tab w:val="right" w:leader="dot" w:pos="9430"/>
        </w:tabs>
        <w:rPr>
          <w:rFonts w:asciiTheme="minorHAnsi" w:eastAsiaTheme="minorEastAsia" w:hAnsiTheme="minorHAnsi" w:cstheme="minorBidi"/>
          <w:noProof/>
        </w:rPr>
      </w:pPr>
      <w:hyperlink w:anchor="_Toc108521424" w:history="1">
        <w:r w:rsidR="00D32B58" w:rsidRPr="00D50F18">
          <w:rPr>
            <w:rStyle w:val="Hipervnculo"/>
            <w:noProof/>
          </w:rPr>
          <w:t>5.</w:t>
        </w:r>
        <w:r w:rsidR="00D32B58">
          <w:rPr>
            <w:rFonts w:asciiTheme="minorHAnsi" w:eastAsiaTheme="minorEastAsia" w:hAnsiTheme="minorHAnsi" w:cstheme="minorBidi"/>
            <w:noProof/>
          </w:rPr>
          <w:tab/>
        </w:r>
        <w:r w:rsidR="00D32B58" w:rsidRPr="00D50F18">
          <w:rPr>
            <w:rStyle w:val="Hipervnculo"/>
            <w:noProof/>
          </w:rPr>
          <w:t>Flujo de ejecución de la solución (pipeline)</w:t>
        </w:r>
        <w:r w:rsidR="00D32B58">
          <w:rPr>
            <w:noProof/>
            <w:webHidden/>
          </w:rPr>
          <w:tab/>
        </w:r>
        <w:r w:rsidR="00D32B58">
          <w:rPr>
            <w:noProof/>
            <w:webHidden/>
          </w:rPr>
          <w:fldChar w:fldCharType="begin"/>
        </w:r>
        <w:r w:rsidR="00D32B58">
          <w:rPr>
            <w:noProof/>
            <w:webHidden/>
          </w:rPr>
          <w:instrText xml:space="preserve"> PAGEREF _Toc108521424 \h </w:instrText>
        </w:r>
        <w:r w:rsidR="00D32B58">
          <w:rPr>
            <w:noProof/>
            <w:webHidden/>
          </w:rPr>
        </w:r>
        <w:r w:rsidR="00D32B58">
          <w:rPr>
            <w:noProof/>
            <w:webHidden/>
          </w:rPr>
          <w:fldChar w:fldCharType="separate"/>
        </w:r>
        <w:r w:rsidR="00D32B58">
          <w:rPr>
            <w:noProof/>
            <w:webHidden/>
          </w:rPr>
          <w:t>14</w:t>
        </w:r>
        <w:r w:rsidR="00D32B58">
          <w:rPr>
            <w:noProof/>
            <w:webHidden/>
          </w:rPr>
          <w:fldChar w:fldCharType="end"/>
        </w:r>
      </w:hyperlink>
    </w:p>
    <w:p w14:paraId="1FFCD38E" w14:textId="0F9D246E" w:rsidR="00344764" w:rsidRPr="002E6B7B" w:rsidRDefault="00F458B0" w:rsidP="00156184">
      <w:pPr>
        <w:spacing w:after="0" w:line="360" w:lineRule="auto"/>
      </w:pPr>
      <w:r w:rsidRPr="002E6B7B">
        <w:fldChar w:fldCharType="end"/>
      </w:r>
    </w:p>
    <w:p w14:paraId="414CC115" w14:textId="77777777" w:rsidR="00526372" w:rsidRPr="002E6B7B" w:rsidRDefault="00B433D8" w:rsidP="00156184">
      <w:pPr>
        <w:spacing w:after="0" w:line="360" w:lineRule="auto"/>
        <w:ind w:right="168"/>
        <w:rPr>
          <w:rFonts w:cs="Arial"/>
          <w:color w:val="244061" w:themeColor="accent1" w:themeShade="80"/>
        </w:rPr>
      </w:pPr>
      <w:r w:rsidRPr="002E6B7B">
        <w:br w:type="page"/>
      </w:r>
      <w:bookmarkStart w:id="3" w:name="_Toc224619095"/>
      <w:bookmarkStart w:id="4" w:name="_Toc382993578"/>
      <w:bookmarkStart w:id="5" w:name="_Toc392578494"/>
      <w:bookmarkStart w:id="6" w:name="_Toc224619099"/>
      <w:bookmarkStart w:id="7" w:name="_Toc329081990"/>
      <w:bookmarkStart w:id="8" w:name="_Toc392518927"/>
      <w:bookmarkStart w:id="9" w:name="_Toc392577489"/>
      <w:bookmarkStart w:id="10" w:name="_Toc426392241"/>
      <w:r w:rsidR="00526372" w:rsidRPr="002E6B7B">
        <w:rPr>
          <w:rFonts w:cs="Arial"/>
          <w:b/>
          <w:color w:val="244061" w:themeColor="accent1" w:themeShade="80"/>
          <w:sz w:val="32"/>
        </w:rPr>
        <w:lastRenderedPageBreak/>
        <w:t xml:space="preserve">MANUAL DE </w:t>
      </w:r>
      <w:r w:rsidR="001B079F">
        <w:rPr>
          <w:rFonts w:cs="Arial"/>
          <w:b/>
          <w:color w:val="244061" w:themeColor="accent1" w:themeShade="80"/>
          <w:sz w:val="32"/>
        </w:rPr>
        <w:t xml:space="preserve">CI/CD DE </w:t>
      </w:r>
      <w:r w:rsidR="00526372" w:rsidRPr="008E5482">
        <w:rPr>
          <w:rFonts w:cs="Arial"/>
          <w:b/>
          <w:color w:val="244061" w:themeColor="accent1" w:themeShade="80"/>
          <w:sz w:val="32"/>
        </w:rPr>
        <w:t>WATSON ASSISTANT</w:t>
      </w:r>
    </w:p>
    <w:p w14:paraId="38981BF2" w14:textId="77777777" w:rsidR="001214A2" w:rsidRPr="002E6B7B" w:rsidRDefault="001214A2" w:rsidP="00156184">
      <w:pPr>
        <w:spacing w:after="0" w:line="360" w:lineRule="auto"/>
        <w:ind w:right="168"/>
      </w:pPr>
    </w:p>
    <w:p w14:paraId="3E74DA2C" w14:textId="77777777" w:rsidR="00BD24D3" w:rsidRPr="002E6B7B" w:rsidRDefault="00BD24D3" w:rsidP="00C915BE">
      <w:pPr>
        <w:pStyle w:val="Ttulo2"/>
        <w:numPr>
          <w:ilvl w:val="0"/>
          <w:numId w:val="2"/>
        </w:numPr>
        <w:spacing w:after="0" w:line="360" w:lineRule="auto"/>
      </w:pPr>
      <w:bookmarkStart w:id="11" w:name="_Toc108521410"/>
      <w:r w:rsidRPr="002E6B7B">
        <w:t>OBJETIVO</w:t>
      </w:r>
      <w:bookmarkEnd w:id="3"/>
      <w:bookmarkEnd w:id="4"/>
      <w:bookmarkEnd w:id="5"/>
      <w:bookmarkEnd w:id="11"/>
      <w:r w:rsidRPr="002E6B7B">
        <w:t xml:space="preserve"> </w:t>
      </w:r>
    </w:p>
    <w:p w14:paraId="23E299DC" w14:textId="1E993F13" w:rsidR="00BD24D3" w:rsidRPr="002E6B7B" w:rsidRDefault="00BD24D3" w:rsidP="00156184">
      <w:pPr>
        <w:spacing w:after="0" w:line="360" w:lineRule="auto"/>
        <w:rPr>
          <w:rFonts w:cs="Arial"/>
        </w:rPr>
      </w:pPr>
      <w:r w:rsidRPr="002E6B7B">
        <w:rPr>
          <w:rFonts w:cs="Arial"/>
        </w:rPr>
        <w:t>Este documento tiene como objetivos principales:</w:t>
      </w:r>
    </w:p>
    <w:p w14:paraId="47355886" w14:textId="3319F46A" w:rsidR="00D14BB8" w:rsidRPr="002E6B7B" w:rsidRDefault="00156184" w:rsidP="00C915BE">
      <w:pPr>
        <w:pStyle w:val="Prrafodelista"/>
        <w:numPr>
          <w:ilvl w:val="0"/>
          <w:numId w:val="1"/>
        </w:numPr>
        <w:spacing w:after="0" w:line="360" w:lineRule="auto"/>
      </w:pPr>
      <w:r>
        <w:t xml:space="preserve">Dar </w:t>
      </w:r>
      <w:r w:rsidR="00D14BB8" w:rsidRPr="002E6B7B">
        <w:t xml:space="preserve"> </w:t>
      </w:r>
      <w:r w:rsidR="00C05191">
        <w:t>a conocer el proceso de integración y despliegue continuo de Watson Assistant</w:t>
      </w:r>
    </w:p>
    <w:p w14:paraId="6491F115" w14:textId="77777777" w:rsidR="00BD24D3" w:rsidRPr="002E6B7B" w:rsidRDefault="001B079F" w:rsidP="00C915BE">
      <w:pPr>
        <w:pStyle w:val="Ttulo2"/>
        <w:numPr>
          <w:ilvl w:val="0"/>
          <w:numId w:val="2"/>
        </w:numPr>
        <w:spacing w:after="0" w:line="360" w:lineRule="auto"/>
      </w:pPr>
      <w:bookmarkStart w:id="12" w:name="_Toc108521411"/>
      <w:r>
        <w:t>REQUISITOS PREVIOS</w:t>
      </w:r>
      <w:r w:rsidR="0068573B" w:rsidRPr="002E6B7B">
        <w:t>.</w:t>
      </w:r>
      <w:bookmarkEnd w:id="12"/>
    </w:p>
    <w:p w14:paraId="73F5EC76" w14:textId="77777777" w:rsidR="0056344E" w:rsidRDefault="008E5482" w:rsidP="00156184">
      <w:pPr>
        <w:spacing w:after="0" w:line="360" w:lineRule="auto"/>
        <w:ind w:left="360"/>
        <w:rPr>
          <w:rFonts w:cs="Arial"/>
        </w:rPr>
      </w:pPr>
      <w:r w:rsidRPr="0056344E">
        <w:rPr>
          <w:rFonts w:cs="Arial"/>
        </w:rPr>
        <w:t xml:space="preserve">Para poder empezar necesitará una instancia de </w:t>
      </w:r>
      <w:r w:rsidR="00C05191" w:rsidRPr="0056344E">
        <w:rPr>
          <w:rFonts w:cs="Arial"/>
        </w:rPr>
        <w:t>Watson Assistant en los diferentes ambientes (No Productivo y Productivo)</w:t>
      </w:r>
      <w:r w:rsidRPr="0056344E">
        <w:rPr>
          <w:rFonts w:cs="Arial"/>
        </w:rPr>
        <w:t>.</w:t>
      </w:r>
      <w:bookmarkEnd w:id="6"/>
      <w:bookmarkEnd w:id="7"/>
      <w:bookmarkEnd w:id="8"/>
      <w:bookmarkEnd w:id="9"/>
      <w:bookmarkEnd w:id="10"/>
    </w:p>
    <w:p w14:paraId="00057DA5" w14:textId="495E833C" w:rsidR="00FA0034" w:rsidRDefault="0056344E" w:rsidP="00C915BE">
      <w:pPr>
        <w:pStyle w:val="Ttulo2"/>
        <w:numPr>
          <w:ilvl w:val="0"/>
          <w:numId w:val="2"/>
        </w:numPr>
        <w:spacing w:after="0" w:line="360" w:lineRule="auto"/>
      </w:pPr>
      <w:bookmarkStart w:id="13" w:name="_Toc108521412"/>
      <w:r>
        <w:t xml:space="preserve">Análisis de despliegue </w:t>
      </w:r>
      <w:r w:rsidR="00FA0034">
        <w:t>de la Solución</w:t>
      </w:r>
      <w:bookmarkEnd w:id="13"/>
    </w:p>
    <w:p w14:paraId="79C3DDFC" w14:textId="136B5819" w:rsidR="00244B32" w:rsidRPr="00244B32" w:rsidRDefault="00244B32" w:rsidP="00156184">
      <w:pPr>
        <w:spacing w:line="360" w:lineRule="auto"/>
      </w:pPr>
      <w:r>
        <w:t>Situación actual del proceso de despliegue</w:t>
      </w:r>
    </w:p>
    <w:p w14:paraId="2638CCDA" w14:textId="1489A04B" w:rsidR="003E1896" w:rsidRDefault="003E1896" w:rsidP="00156184">
      <w:pPr>
        <w:spacing w:line="360" w:lineRule="auto"/>
      </w:pPr>
      <w:r w:rsidRPr="003E1896">
        <w:rPr>
          <w:noProof/>
        </w:rPr>
        <w:drawing>
          <wp:inline distT="0" distB="0" distL="0" distR="0" wp14:anchorId="4B7A74DE" wp14:editId="190B38F3">
            <wp:extent cx="4876800" cy="141922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7887"/>
                    <a:stretch/>
                  </pic:blipFill>
                  <pic:spPr bwMode="auto">
                    <a:xfrm>
                      <a:off x="0" y="0"/>
                      <a:ext cx="4877488" cy="1419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C6DBA7" w14:textId="77777777" w:rsidR="006217B7" w:rsidRDefault="006217B7" w:rsidP="00156184">
      <w:pPr>
        <w:spacing w:line="360" w:lineRule="auto"/>
      </w:pPr>
    </w:p>
    <w:p w14:paraId="7ED717D4" w14:textId="17890D10" w:rsidR="00244B32" w:rsidRDefault="00244B32" w:rsidP="00156184">
      <w:pPr>
        <w:spacing w:line="360" w:lineRule="auto"/>
      </w:pPr>
      <w:r>
        <w:t xml:space="preserve">Situación propuesta para el despliegue </w:t>
      </w:r>
    </w:p>
    <w:p w14:paraId="2E03FC1F" w14:textId="77777777" w:rsidR="00244B32" w:rsidRDefault="00244B32" w:rsidP="00156184">
      <w:pPr>
        <w:spacing w:line="360" w:lineRule="auto"/>
      </w:pPr>
    </w:p>
    <w:p w14:paraId="561B811D" w14:textId="69BD5D0A" w:rsidR="008A5961" w:rsidRPr="003E1896" w:rsidRDefault="0096071C" w:rsidP="00156184">
      <w:pPr>
        <w:spacing w:line="360" w:lineRule="auto"/>
        <w:ind w:left="720"/>
      </w:pPr>
      <w:r w:rsidRPr="0096071C">
        <w:rPr>
          <w:noProof/>
        </w:rPr>
        <w:drawing>
          <wp:inline distT="0" distB="0" distL="0" distR="0" wp14:anchorId="20A73F65" wp14:editId="2A85A62E">
            <wp:extent cx="4876800" cy="197167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E14BF" w14:textId="19EEE085" w:rsidR="00FA0034" w:rsidRDefault="00FA0034" w:rsidP="00156184">
      <w:pPr>
        <w:spacing w:line="360" w:lineRule="auto"/>
      </w:pPr>
    </w:p>
    <w:p w14:paraId="27CDC3EB" w14:textId="42729450" w:rsidR="00FA0034" w:rsidRDefault="0056344E" w:rsidP="00C915BE">
      <w:pPr>
        <w:pStyle w:val="Ttulo2"/>
        <w:numPr>
          <w:ilvl w:val="0"/>
          <w:numId w:val="2"/>
        </w:numPr>
        <w:spacing w:after="0" w:line="360" w:lineRule="auto"/>
      </w:pPr>
      <w:bookmarkStart w:id="14" w:name="_Toc108521413"/>
      <w:r>
        <w:lastRenderedPageBreak/>
        <w:t>Configuración de entornos</w:t>
      </w:r>
      <w:r w:rsidR="006953AD">
        <w:t xml:space="preserve"> de integración</w:t>
      </w:r>
      <w:bookmarkEnd w:id="14"/>
    </w:p>
    <w:p w14:paraId="5E1AAC13" w14:textId="52E87971" w:rsidR="0056344E" w:rsidRDefault="006953AD" w:rsidP="00C915BE">
      <w:pPr>
        <w:pStyle w:val="Ttulo2"/>
        <w:numPr>
          <w:ilvl w:val="1"/>
          <w:numId w:val="2"/>
        </w:numPr>
        <w:spacing w:after="0" w:line="360" w:lineRule="auto"/>
      </w:pPr>
      <w:bookmarkStart w:id="15" w:name="_Toc108521414"/>
      <w:r>
        <w:t>IBM</w:t>
      </w:r>
      <w:r w:rsidR="003E1896">
        <w:t xml:space="preserve"> Cloud</w:t>
      </w:r>
      <w:bookmarkEnd w:id="15"/>
    </w:p>
    <w:p w14:paraId="1CA2A325" w14:textId="18CAB689" w:rsidR="0056344E" w:rsidRDefault="0074702A" w:rsidP="00156184">
      <w:pPr>
        <w:spacing w:line="360" w:lineRule="auto"/>
        <w:ind w:left="360"/>
      </w:pPr>
      <w:r>
        <w:t xml:space="preserve">Si no se dispone el </w:t>
      </w:r>
      <w:r w:rsidR="006953AD">
        <w:t>Skills</w:t>
      </w:r>
      <w:r>
        <w:t xml:space="preserve"> de producción creado dentro de Watson Assistant seguir los siguientes pasos: caso contrario se deberá obtener los valores del workspace [ver 4.1.2] </w:t>
      </w:r>
    </w:p>
    <w:p w14:paraId="7381830A" w14:textId="7FC511C2" w:rsidR="0074702A" w:rsidRDefault="0074702A" w:rsidP="00C915BE">
      <w:pPr>
        <w:pStyle w:val="Ttulo2"/>
        <w:numPr>
          <w:ilvl w:val="2"/>
          <w:numId w:val="2"/>
        </w:numPr>
        <w:spacing w:after="0" w:line="360" w:lineRule="auto"/>
        <w:ind w:left="1276"/>
      </w:pPr>
      <w:bookmarkStart w:id="16" w:name="_Toc108521415"/>
      <w:r>
        <w:t>Creación de Skills ambiente productivo</w:t>
      </w:r>
      <w:bookmarkEnd w:id="16"/>
    </w:p>
    <w:p w14:paraId="75C15B6E" w14:textId="77777777" w:rsidR="007A39F9" w:rsidRDefault="007A39F9" w:rsidP="00156184">
      <w:pPr>
        <w:spacing w:line="360" w:lineRule="auto"/>
        <w:ind w:left="720"/>
      </w:pPr>
      <w:r>
        <w:t>Este paso se lo debe realizar cuando no exista el skill en la instancia de Watson Assistant del en el ambiente destino.</w:t>
      </w:r>
    </w:p>
    <w:p w14:paraId="5357EFA9" w14:textId="7D104F5B" w:rsidR="0056344E" w:rsidRDefault="0056344E" w:rsidP="00156184">
      <w:pPr>
        <w:spacing w:line="360" w:lineRule="auto"/>
        <w:ind w:left="720"/>
      </w:pPr>
      <w:r>
        <w:t>Pulse Iniciar Watson Assistant. Si se le solicita que inicie una sesión, proporcione sus credenciales de IBM Cloud.</w:t>
      </w:r>
    </w:p>
    <w:p w14:paraId="38934ED1" w14:textId="1EBB0CCB" w:rsidR="0074702A" w:rsidRDefault="0074702A" w:rsidP="00156184">
      <w:pPr>
        <w:spacing w:line="360" w:lineRule="auto"/>
        <w:ind w:left="720"/>
        <w:jc w:val="left"/>
      </w:pPr>
      <w:r>
        <w:tab/>
      </w:r>
      <w:r w:rsidRPr="0074702A">
        <w:rPr>
          <w:noProof/>
        </w:rPr>
        <w:drawing>
          <wp:inline distT="0" distB="0" distL="0" distR="0" wp14:anchorId="15412E7A" wp14:editId="2D4B12A2">
            <wp:extent cx="2917825" cy="2143125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29075" cy="2151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702A">
        <w:rPr>
          <w:noProof/>
        </w:rPr>
        <w:t xml:space="preserve"> </w:t>
      </w:r>
      <w:r>
        <w:rPr>
          <w:noProof/>
        </w:rPr>
        <w:t xml:space="preserve">      </w:t>
      </w:r>
      <w:r w:rsidRPr="0074702A">
        <w:rPr>
          <w:noProof/>
        </w:rPr>
        <w:drawing>
          <wp:inline distT="0" distB="0" distL="0" distR="0" wp14:anchorId="2B6680FD" wp14:editId="47CD6E58">
            <wp:extent cx="1704340" cy="2162175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44023"/>
                    <a:stretch/>
                  </pic:blipFill>
                  <pic:spPr bwMode="auto">
                    <a:xfrm>
                      <a:off x="0" y="0"/>
                      <a:ext cx="1732053" cy="21973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920314" w14:textId="17E04CF1" w:rsidR="0056344E" w:rsidRDefault="0056344E" w:rsidP="00156184">
      <w:pPr>
        <w:spacing w:line="360" w:lineRule="auto"/>
        <w:ind w:left="720"/>
      </w:pPr>
      <w:r>
        <w:t>Se abre un</w:t>
      </w:r>
      <w:r w:rsidR="006953AD">
        <w:t>a</w:t>
      </w:r>
      <w:r>
        <w:t xml:space="preserve"> nuev</w:t>
      </w:r>
      <w:r w:rsidR="006953AD">
        <w:t xml:space="preserve">a </w:t>
      </w:r>
      <w:r>
        <w:t>ventana de navegador y se muestra Watson Assistant.</w:t>
      </w:r>
    </w:p>
    <w:p w14:paraId="4F8D0A8E" w14:textId="05BA2F2F" w:rsidR="0056344E" w:rsidRDefault="0074702A" w:rsidP="00156184">
      <w:pPr>
        <w:spacing w:line="360" w:lineRule="auto"/>
        <w:ind w:left="1440"/>
        <w:jc w:val="center"/>
      </w:pPr>
      <w:r w:rsidRPr="0074702A">
        <w:rPr>
          <w:noProof/>
        </w:rPr>
        <w:drawing>
          <wp:inline distT="0" distB="0" distL="0" distR="0" wp14:anchorId="75722B47" wp14:editId="4537C495">
            <wp:extent cx="4348480" cy="1209675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17143"/>
                    <a:stretch/>
                  </pic:blipFill>
                  <pic:spPr bwMode="auto">
                    <a:xfrm>
                      <a:off x="0" y="0"/>
                      <a:ext cx="4362957" cy="12137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B0C9C2" w14:textId="1E03DF02" w:rsidR="00201813" w:rsidRDefault="00201813" w:rsidP="00156184">
      <w:pPr>
        <w:spacing w:line="360" w:lineRule="auto"/>
        <w:ind w:left="720"/>
      </w:pPr>
      <w:r>
        <w:t>En la cual se procede a ingresar la información solicitada y presionar continuar</w:t>
      </w:r>
    </w:p>
    <w:p w14:paraId="45C79F6F" w14:textId="163C5246" w:rsidR="00201813" w:rsidRDefault="00201813" w:rsidP="00156184">
      <w:pPr>
        <w:spacing w:line="360" w:lineRule="auto"/>
        <w:ind w:left="1440"/>
        <w:jc w:val="center"/>
      </w:pPr>
      <w:r w:rsidRPr="00F8508C">
        <w:rPr>
          <w:noProof/>
        </w:rPr>
        <w:lastRenderedPageBreak/>
        <w:drawing>
          <wp:inline distT="0" distB="0" distL="0" distR="0" wp14:anchorId="232CFEF4" wp14:editId="49170460">
            <wp:extent cx="3286306" cy="1285336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04731" cy="1292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2FD18" w14:textId="4F56FE86" w:rsidR="00201813" w:rsidRDefault="00E1266D" w:rsidP="00C915BE">
      <w:pPr>
        <w:pStyle w:val="Ttulo2"/>
        <w:numPr>
          <w:ilvl w:val="2"/>
          <w:numId w:val="2"/>
        </w:numPr>
        <w:spacing w:after="0" w:line="360" w:lineRule="auto"/>
        <w:ind w:left="1276"/>
      </w:pPr>
      <w:bookmarkStart w:id="17" w:name="_Toc108521416"/>
      <w:r>
        <w:t>Obtención</w:t>
      </w:r>
      <w:r w:rsidR="00201813">
        <w:t xml:space="preserve"> de Skills details</w:t>
      </w:r>
      <w:bookmarkEnd w:id="17"/>
    </w:p>
    <w:p w14:paraId="2628BC44" w14:textId="66D269CD" w:rsidR="00F8508C" w:rsidRDefault="00E1266D" w:rsidP="00156184">
      <w:pPr>
        <w:spacing w:line="360" w:lineRule="auto"/>
        <w:ind w:left="720"/>
      </w:pPr>
      <w:r>
        <w:t xml:space="preserve">Se debe proceder a la </w:t>
      </w:r>
      <w:r w:rsidR="00D452B0">
        <w:t>obtención</w:t>
      </w:r>
      <w:r w:rsidR="00F7389D">
        <w:t xml:space="preserve"> de la información del workspace que se genera tanto en la instancia de QA como en la de producción</w:t>
      </w:r>
      <w:r w:rsidR="00D452B0">
        <w:t>.</w:t>
      </w:r>
    </w:p>
    <w:p w14:paraId="3131D1FD" w14:textId="786878D5" w:rsidR="00F7389D" w:rsidRDefault="00F7389D" w:rsidP="00156184">
      <w:pPr>
        <w:spacing w:line="360" w:lineRule="auto"/>
        <w:ind w:left="720"/>
      </w:pPr>
      <w:r>
        <w:t xml:space="preserve">Seleccionar </w:t>
      </w:r>
      <w:r w:rsidR="006953AD">
        <w:t>el Skills</w:t>
      </w:r>
      <w:r>
        <w:t xml:space="preserve"> a versionar</w:t>
      </w:r>
    </w:p>
    <w:p w14:paraId="5AF07724" w14:textId="77777777" w:rsidR="00B86156" w:rsidRDefault="00B86156" w:rsidP="00156184">
      <w:pPr>
        <w:spacing w:line="360" w:lineRule="auto"/>
        <w:ind w:left="720"/>
      </w:pPr>
    </w:p>
    <w:p w14:paraId="4490DD29" w14:textId="2AE56DEC" w:rsidR="00F8508C" w:rsidRDefault="00F8508C" w:rsidP="00156184">
      <w:pPr>
        <w:spacing w:line="360" w:lineRule="auto"/>
        <w:ind w:left="720"/>
        <w:jc w:val="center"/>
      </w:pPr>
      <w:r w:rsidRPr="00F8508C">
        <w:rPr>
          <w:noProof/>
        </w:rPr>
        <w:drawing>
          <wp:inline distT="0" distB="0" distL="0" distR="0" wp14:anchorId="055BF6D1" wp14:editId="07B9A7D6">
            <wp:extent cx="3633744" cy="2242868"/>
            <wp:effectExtent l="0" t="0" r="5080" b="508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65608" cy="2262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6CBC7" w14:textId="77777777" w:rsidR="00B86156" w:rsidRDefault="00B86156" w:rsidP="00156184">
      <w:pPr>
        <w:spacing w:line="360" w:lineRule="auto"/>
        <w:ind w:left="720"/>
        <w:jc w:val="center"/>
      </w:pPr>
    </w:p>
    <w:p w14:paraId="6D0F104C" w14:textId="66C112E6" w:rsidR="00F7389D" w:rsidRDefault="00F7389D" w:rsidP="00156184">
      <w:pPr>
        <w:spacing w:line="360" w:lineRule="auto"/>
        <w:ind w:left="720"/>
        <w:rPr>
          <w:i/>
          <w:iCs/>
        </w:rPr>
      </w:pPr>
      <w:r>
        <w:t xml:space="preserve">Copiar los datos como: </w:t>
      </w:r>
      <w:r w:rsidRPr="00F7389D">
        <w:rPr>
          <w:b/>
          <w:bCs/>
          <w:i/>
          <w:iCs/>
        </w:rPr>
        <w:t xml:space="preserve">Skill ID, Legacy v1 workspace URL: API </w:t>
      </w:r>
      <w:r w:rsidR="006217B7" w:rsidRPr="00F7389D">
        <w:rPr>
          <w:b/>
          <w:bCs/>
          <w:i/>
          <w:iCs/>
        </w:rPr>
        <w:t>key:</w:t>
      </w:r>
      <w:r>
        <w:rPr>
          <w:b/>
          <w:bCs/>
          <w:i/>
          <w:iCs/>
        </w:rPr>
        <w:t xml:space="preserve">  </w:t>
      </w:r>
      <w:r>
        <w:rPr>
          <w:i/>
          <w:iCs/>
        </w:rPr>
        <w:t xml:space="preserve">De cada ambiente </w:t>
      </w:r>
    </w:p>
    <w:p w14:paraId="0C51F12B" w14:textId="5D960744" w:rsidR="00BB440B" w:rsidRDefault="00BB440B" w:rsidP="00156184">
      <w:pPr>
        <w:spacing w:line="360" w:lineRule="auto"/>
        <w:ind w:left="720"/>
        <w:rPr>
          <w:i/>
          <w:iCs/>
        </w:rPr>
      </w:pPr>
      <w:r w:rsidRPr="00BB440B">
        <w:rPr>
          <w:b/>
          <w:bCs/>
          <w:i/>
          <w:iCs/>
        </w:rPr>
        <w:t>QA</w:t>
      </w:r>
      <w:r>
        <w:rPr>
          <w:i/>
          <w:iCs/>
        </w:rPr>
        <w:t>. - ambiente origen</w:t>
      </w:r>
    </w:p>
    <w:p w14:paraId="335C2B5E" w14:textId="1F0CB7B4" w:rsidR="00BB440B" w:rsidRDefault="00BB440B" w:rsidP="00156184">
      <w:pPr>
        <w:spacing w:line="360" w:lineRule="auto"/>
        <w:ind w:left="720"/>
        <w:rPr>
          <w:i/>
          <w:iCs/>
        </w:rPr>
      </w:pPr>
      <w:r w:rsidRPr="00BB440B">
        <w:rPr>
          <w:b/>
          <w:bCs/>
          <w:i/>
          <w:iCs/>
        </w:rPr>
        <w:t>Producción</w:t>
      </w:r>
      <w:r>
        <w:rPr>
          <w:i/>
          <w:iCs/>
        </w:rPr>
        <w:t>. - ambiente destino.</w:t>
      </w:r>
    </w:p>
    <w:p w14:paraId="45F0331B" w14:textId="77777777" w:rsidR="00B86156" w:rsidRPr="00F7389D" w:rsidRDefault="00B86156" w:rsidP="00156184">
      <w:pPr>
        <w:spacing w:line="360" w:lineRule="auto"/>
        <w:ind w:left="720"/>
        <w:rPr>
          <w:i/>
          <w:iCs/>
        </w:rPr>
      </w:pPr>
    </w:p>
    <w:p w14:paraId="78005ECE" w14:textId="50104B99" w:rsidR="00F8508C" w:rsidRDefault="00201813" w:rsidP="00156184">
      <w:pPr>
        <w:spacing w:line="360" w:lineRule="auto"/>
        <w:ind w:left="720"/>
        <w:jc w:val="center"/>
      </w:pPr>
      <w:r w:rsidRPr="00201813">
        <w:rPr>
          <w:noProof/>
        </w:rPr>
        <w:lastRenderedPageBreak/>
        <w:drawing>
          <wp:inline distT="0" distB="0" distL="0" distR="0" wp14:anchorId="31CA321B" wp14:editId="69E87EC1">
            <wp:extent cx="4139574" cy="1932317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56205" cy="194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10154" w14:textId="77777777" w:rsidR="00B86156" w:rsidRDefault="00B86156" w:rsidP="00156184">
      <w:pPr>
        <w:spacing w:line="360" w:lineRule="auto"/>
        <w:ind w:left="720"/>
        <w:jc w:val="center"/>
      </w:pPr>
    </w:p>
    <w:p w14:paraId="0FFAEC0F" w14:textId="1852ABA0" w:rsidR="00F7389D" w:rsidRDefault="00F7389D" w:rsidP="00156184">
      <w:pPr>
        <w:spacing w:line="360" w:lineRule="auto"/>
        <w:ind w:left="720"/>
      </w:pPr>
      <w:r>
        <w:t xml:space="preserve">Guardar dicha información para ser configurada en el archivo </w:t>
      </w:r>
      <w:r w:rsidR="006217B7">
        <w:t>config.properties</w:t>
      </w:r>
    </w:p>
    <w:p w14:paraId="417CF639" w14:textId="1C85463C" w:rsidR="0056344E" w:rsidRDefault="007A39F9" w:rsidP="00C915BE">
      <w:pPr>
        <w:pStyle w:val="Ttulo2"/>
        <w:numPr>
          <w:ilvl w:val="1"/>
          <w:numId w:val="2"/>
        </w:numPr>
        <w:spacing w:after="0" w:line="360" w:lineRule="auto"/>
      </w:pPr>
      <w:bookmarkStart w:id="18" w:name="_Toc108521417"/>
      <w:r>
        <w:t xml:space="preserve">Creación repositorio </w:t>
      </w:r>
      <w:r w:rsidR="0056344E">
        <w:t>GitHub</w:t>
      </w:r>
      <w:bookmarkEnd w:id="18"/>
    </w:p>
    <w:p w14:paraId="48107C2F" w14:textId="79BE8604" w:rsidR="00A74DE7" w:rsidRDefault="006953AD" w:rsidP="00156184">
      <w:pPr>
        <w:spacing w:line="360" w:lineRule="auto"/>
        <w:ind w:left="360"/>
      </w:pPr>
      <w:r>
        <w:t xml:space="preserve">Se debe solicitar la creación del proyecto a control de software dentro del </w:t>
      </w:r>
      <w:r w:rsidR="00E00812">
        <w:t>repositorio GitHub</w:t>
      </w:r>
      <w:r w:rsidR="007A39F9">
        <w:t xml:space="preserve"> en base al proyecto </w:t>
      </w:r>
      <w:r w:rsidR="007A39F9" w:rsidRPr="00E00812">
        <w:rPr>
          <w:b/>
          <w:bCs/>
        </w:rPr>
        <w:t>skill_watson_whatsapp</w:t>
      </w:r>
      <w:r w:rsidR="007A39F9">
        <w:rPr>
          <w:b/>
          <w:bCs/>
        </w:rPr>
        <w:t>.</w:t>
      </w:r>
      <w:r w:rsidR="00A74DE7">
        <w:t xml:space="preserve"> </w:t>
      </w:r>
      <w:r w:rsidR="00BB440B">
        <w:t>Se puede realizar un clone local del proyecto o a su vez se puede editar online.</w:t>
      </w:r>
    </w:p>
    <w:p w14:paraId="06B51A29" w14:textId="467C69B9" w:rsidR="00BB440B" w:rsidRDefault="00BB440B" w:rsidP="00156184">
      <w:pPr>
        <w:spacing w:line="360" w:lineRule="auto"/>
        <w:ind w:left="360"/>
      </w:pPr>
      <w:r>
        <w:t xml:space="preserve">Si no existen los archivos </w:t>
      </w:r>
      <w:r w:rsidRPr="00455533">
        <w:rPr>
          <w:b/>
          <w:bCs/>
        </w:rPr>
        <w:t>jenkinsfile</w:t>
      </w:r>
      <w:r w:rsidR="00E00812" w:rsidRPr="00455533">
        <w:rPr>
          <w:b/>
          <w:bCs/>
        </w:rPr>
        <w:t>.json</w:t>
      </w:r>
      <w:r w:rsidRPr="00455533">
        <w:rPr>
          <w:b/>
          <w:bCs/>
        </w:rPr>
        <w:t xml:space="preserve"> </w:t>
      </w:r>
      <w:r w:rsidRPr="00455533">
        <w:t>y</w:t>
      </w:r>
      <w:r w:rsidRPr="00455533">
        <w:rPr>
          <w:b/>
          <w:bCs/>
        </w:rPr>
        <w:t xml:space="preserve"> jenkinsfileRollback</w:t>
      </w:r>
      <w:r w:rsidR="00E00812" w:rsidRPr="00455533">
        <w:rPr>
          <w:b/>
          <w:bCs/>
        </w:rPr>
        <w:t>.json</w:t>
      </w:r>
      <w:r>
        <w:t xml:space="preserve">, </w:t>
      </w:r>
      <w:r w:rsidR="00455533" w:rsidRPr="00455533">
        <w:rPr>
          <w:b/>
          <w:bCs/>
        </w:rPr>
        <w:t xml:space="preserve">config.properties </w:t>
      </w:r>
      <w:r>
        <w:t xml:space="preserve">proceder a realizar una copia de dichos archivos del proyecto </w:t>
      </w:r>
      <w:r w:rsidRPr="00E00812">
        <w:rPr>
          <w:b/>
          <w:bCs/>
        </w:rPr>
        <w:t>skill_watson_whatsapp</w:t>
      </w:r>
      <w:r>
        <w:t xml:space="preserve"> que se encuentra en github:</w:t>
      </w:r>
    </w:p>
    <w:p w14:paraId="0F9604EF" w14:textId="39A2C481" w:rsidR="00D452B0" w:rsidRDefault="00D452B0" w:rsidP="00156184">
      <w:pPr>
        <w:spacing w:line="360" w:lineRule="auto"/>
        <w:ind w:left="360"/>
        <w:jc w:val="center"/>
      </w:pPr>
      <w:r w:rsidRPr="00D452B0">
        <w:rPr>
          <w:noProof/>
        </w:rPr>
        <w:drawing>
          <wp:inline distT="0" distB="0" distL="0" distR="0" wp14:anchorId="21602B72" wp14:editId="29D3538F">
            <wp:extent cx="4644665" cy="2466975"/>
            <wp:effectExtent l="0" t="0" r="381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54647" cy="2472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4D92A" w14:textId="543C7092" w:rsidR="007A39F9" w:rsidRDefault="007A39F9" w:rsidP="00C915BE">
      <w:pPr>
        <w:pStyle w:val="Ttulo2"/>
        <w:numPr>
          <w:ilvl w:val="2"/>
          <w:numId w:val="2"/>
        </w:numPr>
        <w:spacing w:after="0" w:line="360" w:lineRule="auto"/>
      </w:pPr>
      <w:bookmarkStart w:id="19" w:name="_Toc108521418"/>
      <w:r>
        <w:t xml:space="preserve">Edición de </w:t>
      </w:r>
      <w:r w:rsidR="00455533" w:rsidRPr="00455533">
        <w:rPr>
          <w:b w:val="0"/>
          <w:bCs w:val="0"/>
        </w:rPr>
        <w:t>config.properties</w:t>
      </w:r>
      <w:bookmarkEnd w:id="19"/>
    </w:p>
    <w:p w14:paraId="0F1340F2" w14:textId="44FCAD49" w:rsidR="00D452B0" w:rsidRDefault="00455533" w:rsidP="00156184">
      <w:pPr>
        <w:spacing w:line="360" w:lineRule="auto"/>
        <w:ind w:left="720"/>
      </w:pPr>
      <w:r>
        <w:t xml:space="preserve">Se procede a </w:t>
      </w:r>
      <w:r w:rsidR="00E82B69">
        <w:t xml:space="preserve">modificar </w:t>
      </w:r>
      <w:r>
        <w:t xml:space="preserve">el </w:t>
      </w:r>
      <w:r w:rsidR="00D452B0">
        <w:t xml:space="preserve">archivo </w:t>
      </w:r>
      <w:r w:rsidR="006953AD">
        <w:t xml:space="preserve">con la información </w:t>
      </w:r>
      <w:r w:rsidR="00E82B69">
        <w:t>de</w:t>
      </w:r>
      <w:r w:rsidR="00D452B0">
        <w:t xml:space="preserve"> los worksapace obtenidos en el paso </w:t>
      </w:r>
      <w:r w:rsidR="00D452B0" w:rsidRPr="00E82B69">
        <w:rPr>
          <w:b/>
          <w:bCs/>
        </w:rPr>
        <w:t>4.1.2</w:t>
      </w:r>
    </w:p>
    <w:p w14:paraId="556E5C5D" w14:textId="147A568B" w:rsidR="00D452B0" w:rsidRDefault="00D452B0" w:rsidP="00156184">
      <w:pPr>
        <w:spacing w:line="360" w:lineRule="auto"/>
        <w:ind w:left="360"/>
        <w:jc w:val="center"/>
      </w:pPr>
    </w:p>
    <w:p w14:paraId="3456C7C5" w14:textId="6E1E2B08" w:rsidR="00455533" w:rsidRDefault="00455533" w:rsidP="00156184">
      <w:pPr>
        <w:spacing w:line="360" w:lineRule="auto"/>
        <w:ind w:left="360"/>
        <w:jc w:val="center"/>
      </w:pPr>
      <w:r w:rsidRPr="00455533">
        <w:rPr>
          <w:noProof/>
        </w:rPr>
        <w:drawing>
          <wp:inline distT="0" distB="0" distL="0" distR="0" wp14:anchorId="1665CAEB" wp14:editId="6404C3F2">
            <wp:extent cx="4416425" cy="1377323"/>
            <wp:effectExtent l="0" t="0" r="3175" b="0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25243" cy="1380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ECE7C" w14:textId="77777777" w:rsidR="00455533" w:rsidRDefault="00455533" w:rsidP="00455533">
      <w:pPr>
        <w:spacing w:line="240" w:lineRule="auto"/>
        <w:ind w:left="360"/>
        <w:jc w:val="left"/>
      </w:pPr>
    </w:p>
    <w:tbl>
      <w:tblPr>
        <w:tblStyle w:val="Tablaconcuadrcula"/>
        <w:tblW w:w="9416" w:type="dxa"/>
        <w:tblInd w:w="360" w:type="dxa"/>
        <w:tblLook w:val="04A0" w:firstRow="1" w:lastRow="0" w:firstColumn="1" w:lastColumn="0" w:noHBand="0" w:noVBand="1"/>
      </w:tblPr>
      <w:tblGrid>
        <w:gridCol w:w="2062"/>
        <w:gridCol w:w="7354"/>
      </w:tblGrid>
      <w:tr w:rsidR="00455533" w:rsidRPr="00455533" w14:paraId="3D8A151C" w14:textId="77777777" w:rsidTr="00DF6259">
        <w:tc>
          <w:tcPr>
            <w:tcW w:w="1915" w:type="dxa"/>
          </w:tcPr>
          <w:p w14:paraId="666DD36E" w14:textId="77777777" w:rsidR="00455533" w:rsidRPr="00DF6259" w:rsidRDefault="00455533" w:rsidP="00DF6259">
            <w:pPr>
              <w:spacing w:line="276" w:lineRule="auto"/>
              <w:jc w:val="left"/>
              <w:rPr>
                <w:b/>
                <w:bCs/>
              </w:rPr>
            </w:pPr>
            <w:r w:rsidRPr="00DF6259">
              <w:rPr>
                <w:b/>
                <w:bCs/>
              </w:rPr>
              <w:t>release.file</w:t>
            </w:r>
          </w:p>
        </w:tc>
        <w:tc>
          <w:tcPr>
            <w:tcW w:w="7501" w:type="dxa"/>
          </w:tcPr>
          <w:p w14:paraId="1E54FD67" w14:textId="6321FC0A" w:rsidR="00455533" w:rsidRPr="00455533" w:rsidRDefault="00DF6259" w:rsidP="004B4027">
            <w:pPr>
              <w:spacing w:line="240" w:lineRule="auto"/>
              <w:jc w:val="left"/>
            </w:pPr>
            <w:r>
              <w:t>Nombre que se le da al archivo.json a ser versionado</w:t>
            </w:r>
          </w:p>
        </w:tc>
      </w:tr>
      <w:tr w:rsidR="00455533" w:rsidRPr="00455533" w14:paraId="76E348BF" w14:textId="77777777" w:rsidTr="00DF6259">
        <w:tc>
          <w:tcPr>
            <w:tcW w:w="1915" w:type="dxa"/>
          </w:tcPr>
          <w:p w14:paraId="4C4C8837" w14:textId="5B595AE4" w:rsidR="00455533" w:rsidRPr="00DF6259" w:rsidRDefault="00455533" w:rsidP="00DF6259">
            <w:pPr>
              <w:spacing w:line="276" w:lineRule="auto"/>
              <w:jc w:val="left"/>
              <w:rPr>
                <w:b/>
                <w:bCs/>
              </w:rPr>
            </w:pPr>
            <w:r w:rsidRPr="00DF6259">
              <w:rPr>
                <w:b/>
                <w:bCs/>
              </w:rPr>
              <w:t>branch.name</w:t>
            </w:r>
          </w:p>
        </w:tc>
        <w:tc>
          <w:tcPr>
            <w:tcW w:w="7501" w:type="dxa"/>
          </w:tcPr>
          <w:p w14:paraId="2F1294CD" w14:textId="46A05A74" w:rsidR="00455533" w:rsidRPr="00455533" w:rsidRDefault="00DF6259" w:rsidP="004B4027">
            <w:pPr>
              <w:spacing w:line="240" w:lineRule="auto"/>
              <w:jc w:val="left"/>
            </w:pPr>
            <w:r>
              <w:t>Branch en el que se va ha trabajar en el caso es develop</w:t>
            </w:r>
          </w:p>
        </w:tc>
      </w:tr>
      <w:tr w:rsidR="00455533" w:rsidRPr="00455533" w14:paraId="0293E804" w14:textId="77777777" w:rsidTr="00DF6259">
        <w:tc>
          <w:tcPr>
            <w:tcW w:w="1915" w:type="dxa"/>
          </w:tcPr>
          <w:p w14:paraId="7558B1F4" w14:textId="77777777" w:rsidR="00455533" w:rsidRPr="00DF6259" w:rsidRDefault="00455533" w:rsidP="00DF6259">
            <w:pPr>
              <w:spacing w:line="276" w:lineRule="auto"/>
              <w:jc w:val="left"/>
              <w:rPr>
                <w:b/>
                <w:bCs/>
              </w:rPr>
            </w:pPr>
            <w:r w:rsidRPr="00DF6259">
              <w:rPr>
                <w:b/>
                <w:bCs/>
              </w:rPr>
              <w:t>api.key.prod</w:t>
            </w:r>
          </w:p>
        </w:tc>
        <w:tc>
          <w:tcPr>
            <w:tcW w:w="7501" w:type="dxa"/>
          </w:tcPr>
          <w:p w14:paraId="66AFD539" w14:textId="2E921166" w:rsidR="00455533" w:rsidRPr="00455533" w:rsidRDefault="00DF6259" w:rsidP="004B4027">
            <w:pPr>
              <w:spacing w:line="240" w:lineRule="auto"/>
              <w:jc w:val="left"/>
            </w:pPr>
            <w:r>
              <w:t>Código de Api obtenido en el workspace de Watson Assistant de PROD.</w:t>
            </w:r>
          </w:p>
        </w:tc>
      </w:tr>
      <w:tr w:rsidR="00455533" w:rsidRPr="00455533" w14:paraId="2E94B635" w14:textId="77777777" w:rsidTr="00DF6259">
        <w:tc>
          <w:tcPr>
            <w:tcW w:w="1915" w:type="dxa"/>
          </w:tcPr>
          <w:p w14:paraId="530A9655" w14:textId="134118E3" w:rsidR="00455533" w:rsidRPr="00DF6259" w:rsidRDefault="00455533" w:rsidP="00DF6259">
            <w:pPr>
              <w:spacing w:line="276" w:lineRule="auto"/>
              <w:jc w:val="left"/>
              <w:rPr>
                <w:b/>
                <w:bCs/>
              </w:rPr>
            </w:pPr>
            <w:r w:rsidRPr="00DF6259">
              <w:rPr>
                <w:b/>
                <w:bCs/>
              </w:rPr>
              <w:t>url.workspace.prod</w:t>
            </w:r>
          </w:p>
        </w:tc>
        <w:tc>
          <w:tcPr>
            <w:tcW w:w="7501" w:type="dxa"/>
          </w:tcPr>
          <w:p w14:paraId="58361A1D" w14:textId="08ECD792" w:rsidR="00455533" w:rsidRPr="00455533" w:rsidRDefault="00DF6259" w:rsidP="004B4027">
            <w:pPr>
              <w:spacing w:line="240" w:lineRule="auto"/>
              <w:jc w:val="left"/>
            </w:pPr>
            <w:r>
              <w:t>Url del workspace de Watson Assistant de PROD</w:t>
            </w:r>
          </w:p>
        </w:tc>
      </w:tr>
      <w:tr w:rsidR="00DF6259" w:rsidRPr="00455533" w14:paraId="24E9AB9D" w14:textId="77777777" w:rsidTr="00DF6259">
        <w:tc>
          <w:tcPr>
            <w:tcW w:w="1915" w:type="dxa"/>
          </w:tcPr>
          <w:p w14:paraId="7F38A20A" w14:textId="77777777" w:rsidR="00DF6259" w:rsidRPr="00DF6259" w:rsidRDefault="00DF6259" w:rsidP="00DF6259">
            <w:pPr>
              <w:spacing w:line="276" w:lineRule="auto"/>
              <w:jc w:val="left"/>
              <w:rPr>
                <w:b/>
                <w:bCs/>
              </w:rPr>
            </w:pPr>
            <w:r w:rsidRPr="00DF6259">
              <w:rPr>
                <w:b/>
                <w:bCs/>
              </w:rPr>
              <w:t>api.key.test</w:t>
            </w:r>
          </w:p>
        </w:tc>
        <w:tc>
          <w:tcPr>
            <w:tcW w:w="7501" w:type="dxa"/>
          </w:tcPr>
          <w:p w14:paraId="3AAD4981" w14:textId="692E7A7C" w:rsidR="00DF6259" w:rsidRPr="00455533" w:rsidRDefault="00DF6259" w:rsidP="00DF6259">
            <w:pPr>
              <w:spacing w:line="240" w:lineRule="auto"/>
              <w:jc w:val="left"/>
            </w:pPr>
            <w:r>
              <w:t>Código de Api obtenido en el workspace de Watson Assistant de TEST</w:t>
            </w:r>
          </w:p>
        </w:tc>
      </w:tr>
      <w:tr w:rsidR="00DF6259" w:rsidRPr="00455533" w14:paraId="2C27CFAE" w14:textId="77777777" w:rsidTr="00DF6259">
        <w:tc>
          <w:tcPr>
            <w:tcW w:w="1915" w:type="dxa"/>
          </w:tcPr>
          <w:p w14:paraId="41327E10" w14:textId="47A9F6EC" w:rsidR="00DF6259" w:rsidRPr="00DF6259" w:rsidRDefault="00DF6259" w:rsidP="00DF6259">
            <w:pPr>
              <w:spacing w:line="276" w:lineRule="auto"/>
              <w:jc w:val="left"/>
              <w:rPr>
                <w:b/>
                <w:bCs/>
              </w:rPr>
            </w:pPr>
            <w:r w:rsidRPr="00DF6259">
              <w:rPr>
                <w:b/>
                <w:bCs/>
              </w:rPr>
              <w:t>url.workspace.test</w:t>
            </w:r>
          </w:p>
        </w:tc>
        <w:tc>
          <w:tcPr>
            <w:tcW w:w="7501" w:type="dxa"/>
          </w:tcPr>
          <w:p w14:paraId="491B01FB" w14:textId="6B4C773F" w:rsidR="00DF6259" w:rsidRPr="00455533" w:rsidRDefault="00DF6259" w:rsidP="00DF6259">
            <w:pPr>
              <w:spacing w:line="240" w:lineRule="auto"/>
              <w:jc w:val="left"/>
            </w:pPr>
            <w:r>
              <w:t>Url del workspace de Watson Assistant de TEST</w:t>
            </w:r>
          </w:p>
        </w:tc>
      </w:tr>
    </w:tbl>
    <w:p w14:paraId="17A6562A" w14:textId="3848DBCD" w:rsidR="00E00812" w:rsidRPr="0096071C" w:rsidRDefault="00E00812" w:rsidP="00C915BE">
      <w:pPr>
        <w:pStyle w:val="Ttulo2"/>
        <w:numPr>
          <w:ilvl w:val="2"/>
          <w:numId w:val="2"/>
        </w:numPr>
        <w:spacing w:after="0" w:line="360" w:lineRule="auto"/>
        <w:ind w:left="1560"/>
      </w:pPr>
      <w:bookmarkStart w:id="20" w:name="_Toc108521419"/>
      <w:r w:rsidRPr="0096071C">
        <w:t>Creación del job en Jenkins</w:t>
      </w:r>
      <w:bookmarkEnd w:id="20"/>
    </w:p>
    <w:p w14:paraId="634444D3" w14:textId="3A445D3A" w:rsidR="00E00812" w:rsidRDefault="00E00812" w:rsidP="00156184">
      <w:pPr>
        <w:spacing w:line="360" w:lineRule="auto"/>
        <w:ind w:left="720"/>
      </w:pPr>
      <w:r w:rsidRPr="0096071C">
        <w:t>Una vez tenemos el repositorio</w:t>
      </w:r>
      <w:r>
        <w:t xml:space="preserve"> Git</w:t>
      </w:r>
      <w:r w:rsidRPr="0096071C">
        <w:t>, para poder avanzar tenemos que definir y</w:t>
      </w:r>
      <w:r>
        <w:t xml:space="preserve"> </w:t>
      </w:r>
      <w:r w:rsidRPr="0096071C">
        <w:t>configurar el pipeline en Jenkins</w:t>
      </w:r>
      <w:r w:rsidR="00412DF2">
        <w:t xml:space="preserve"> tanto de ejecución como de reverso</w:t>
      </w:r>
      <w:r w:rsidRPr="0096071C">
        <w:t>.</w:t>
      </w:r>
    </w:p>
    <w:p w14:paraId="4D113C00" w14:textId="47206148" w:rsidR="00E00812" w:rsidRDefault="00E00812" w:rsidP="00C915BE">
      <w:pPr>
        <w:pStyle w:val="Prrafodelista"/>
        <w:numPr>
          <w:ilvl w:val="0"/>
          <w:numId w:val="3"/>
        </w:numPr>
        <w:spacing w:line="360" w:lineRule="auto"/>
        <w:ind w:left="1080"/>
      </w:pPr>
      <w:r>
        <w:t xml:space="preserve">Accedemos a Jenkins y pulsamos sobre el enlace </w:t>
      </w:r>
      <w:r w:rsidR="00CC6673">
        <w:t xml:space="preserve">nueva tarea </w:t>
      </w:r>
      <w:r>
        <w:t>en el panel lateral.</w:t>
      </w:r>
    </w:p>
    <w:p w14:paraId="4040E411" w14:textId="147A4302" w:rsidR="00CC6673" w:rsidRDefault="00CC6673" w:rsidP="00156184">
      <w:pPr>
        <w:pStyle w:val="Prrafodelista"/>
        <w:spacing w:line="360" w:lineRule="auto"/>
        <w:ind w:left="1080"/>
        <w:jc w:val="center"/>
      </w:pPr>
      <w:r w:rsidRPr="00CC6673">
        <w:rPr>
          <w:noProof/>
        </w:rPr>
        <w:drawing>
          <wp:inline distT="0" distB="0" distL="0" distR="0" wp14:anchorId="31696D9B" wp14:editId="3C5416A6">
            <wp:extent cx="3354381" cy="1043796"/>
            <wp:effectExtent l="0" t="0" r="0" b="444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10470"/>
                    <a:stretch/>
                  </pic:blipFill>
                  <pic:spPr bwMode="auto">
                    <a:xfrm>
                      <a:off x="0" y="0"/>
                      <a:ext cx="3366822" cy="10476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37B4AD" w14:textId="6E029938" w:rsidR="00E00812" w:rsidRDefault="00E00812" w:rsidP="00C915BE">
      <w:pPr>
        <w:pStyle w:val="Prrafodelista"/>
        <w:numPr>
          <w:ilvl w:val="0"/>
          <w:numId w:val="3"/>
        </w:numPr>
        <w:spacing w:line="360" w:lineRule="auto"/>
        <w:ind w:left="1080"/>
      </w:pPr>
      <w:r>
        <w:t xml:space="preserve">Especificamos un nombre para el nuevo job; por ejemplo, </w:t>
      </w:r>
      <w:r w:rsidR="00412DF2">
        <w:t>(</w:t>
      </w:r>
      <w:r w:rsidRPr="00E00812">
        <w:rPr>
          <w:b/>
          <w:bCs/>
        </w:rPr>
        <w:t>skill_watson_whatsapp</w:t>
      </w:r>
      <w:r>
        <w:t>.</w:t>
      </w:r>
      <w:r w:rsidR="00B11F23">
        <w:t xml:space="preserve"> </w:t>
      </w:r>
      <w:r w:rsidR="00412DF2" w:rsidRPr="00E00812">
        <w:rPr>
          <w:b/>
          <w:bCs/>
        </w:rPr>
        <w:t>skill_watson_whatsapp</w:t>
      </w:r>
      <w:r w:rsidR="00412DF2">
        <w:t>_</w:t>
      </w:r>
      <w:r w:rsidR="00412DF2" w:rsidRPr="00412DF2">
        <w:rPr>
          <w:b/>
          <w:bCs/>
        </w:rPr>
        <w:t>reverso</w:t>
      </w:r>
      <w:r w:rsidR="00412DF2">
        <w:t xml:space="preserve">) </w:t>
      </w:r>
      <w:r w:rsidR="00B11F23">
        <w:t>(Depende del proyecto)</w:t>
      </w:r>
    </w:p>
    <w:p w14:paraId="591B212B" w14:textId="77777777" w:rsidR="00E00812" w:rsidRDefault="00E00812" w:rsidP="00C915BE">
      <w:pPr>
        <w:pStyle w:val="Prrafodelista"/>
        <w:numPr>
          <w:ilvl w:val="0"/>
          <w:numId w:val="3"/>
        </w:numPr>
        <w:spacing w:line="360" w:lineRule="auto"/>
        <w:ind w:left="1080"/>
      </w:pPr>
      <w:r>
        <w:t>Seleccionamos Pipeline en la lista de tipos de proyectos.</w:t>
      </w:r>
    </w:p>
    <w:p w14:paraId="00D4640A" w14:textId="77777777" w:rsidR="00E00812" w:rsidRDefault="00E00812" w:rsidP="00C915BE">
      <w:pPr>
        <w:pStyle w:val="Prrafodelista"/>
        <w:numPr>
          <w:ilvl w:val="0"/>
          <w:numId w:val="3"/>
        </w:numPr>
        <w:spacing w:line="360" w:lineRule="auto"/>
        <w:ind w:left="1080"/>
      </w:pPr>
      <w:r>
        <w:t>Pulsamos Ok para crear el job.</w:t>
      </w:r>
    </w:p>
    <w:p w14:paraId="6F0E78F2" w14:textId="1E6ECC46" w:rsidR="00E00812" w:rsidRDefault="00E00812" w:rsidP="00C915BE">
      <w:pPr>
        <w:pStyle w:val="Prrafodelista"/>
        <w:numPr>
          <w:ilvl w:val="0"/>
          <w:numId w:val="3"/>
        </w:numPr>
        <w:spacing w:line="360" w:lineRule="auto"/>
        <w:ind w:left="1080"/>
      </w:pPr>
      <w:r>
        <w:t xml:space="preserve">No configuramos nada y pulsamos </w:t>
      </w:r>
      <w:r w:rsidRPr="00CF2534">
        <w:rPr>
          <w:b/>
          <w:bCs/>
        </w:rPr>
        <w:t>Save</w:t>
      </w:r>
      <w:r>
        <w:t>.</w:t>
      </w:r>
    </w:p>
    <w:p w14:paraId="23FF3DEE" w14:textId="708CE844" w:rsidR="00C66174" w:rsidRDefault="00F92764" w:rsidP="00C66174">
      <w:pPr>
        <w:pStyle w:val="Prrafodelista"/>
        <w:spacing w:line="360" w:lineRule="auto"/>
        <w:ind w:left="1080"/>
        <w:jc w:val="center"/>
      </w:pPr>
      <w:r w:rsidRPr="00CC6673">
        <w:rPr>
          <w:noProof/>
        </w:rPr>
        <w:lastRenderedPageBreak/>
        <w:drawing>
          <wp:inline distT="0" distB="0" distL="0" distR="0" wp14:anchorId="1175C658" wp14:editId="4E9EE3FB">
            <wp:extent cx="3174146" cy="1639019"/>
            <wp:effectExtent l="0" t="0" r="762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8627" t="4969"/>
                    <a:stretch/>
                  </pic:blipFill>
                  <pic:spPr bwMode="auto">
                    <a:xfrm>
                      <a:off x="0" y="0"/>
                      <a:ext cx="3212032" cy="1658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21" w:name="_Hlk108034557"/>
    </w:p>
    <w:p w14:paraId="279E92AE" w14:textId="5374DB7A" w:rsidR="00E00812" w:rsidRPr="00CF2534" w:rsidRDefault="00E00812" w:rsidP="00C915BE">
      <w:pPr>
        <w:pStyle w:val="Ttulo2"/>
        <w:numPr>
          <w:ilvl w:val="1"/>
          <w:numId w:val="2"/>
        </w:numPr>
        <w:spacing w:after="0" w:line="360" w:lineRule="auto"/>
      </w:pPr>
      <w:bookmarkStart w:id="22" w:name="_Toc108521420"/>
      <w:bookmarkEnd w:id="21"/>
      <w:r>
        <w:t>Integración Jenkins con Git</w:t>
      </w:r>
      <w:r w:rsidR="00B418F2">
        <w:t>hub</w:t>
      </w:r>
      <w:bookmarkEnd w:id="22"/>
    </w:p>
    <w:p w14:paraId="6EE5EECE" w14:textId="6930ABB8" w:rsidR="00E00812" w:rsidRDefault="00CC6673" w:rsidP="00156184">
      <w:pPr>
        <w:spacing w:line="360" w:lineRule="auto"/>
        <w:ind w:left="360"/>
      </w:pPr>
      <w:r>
        <w:t>C</w:t>
      </w:r>
      <w:r w:rsidR="00E00812" w:rsidRPr="00CF2534">
        <w:t xml:space="preserve">onfiguramos las credenciales que necesitamos para conectar con </w:t>
      </w:r>
      <w:r w:rsidR="00E00812">
        <w:t>Git</w:t>
      </w:r>
    </w:p>
    <w:p w14:paraId="617DF2A8" w14:textId="0DD4F0D6" w:rsidR="00273647" w:rsidRDefault="00273647" w:rsidP="00156184">
      <w:pPr>
        <w:spacing w:line="360" w:lineRule="auto"/>
        <w:ind w:left="360"/>
        <w:jc w:val="center"/>
      </w:pPr>
      <w:r w:rsidRPr="00273647">
        <w:rPr>
          <w:noProof/>
        </w:rPr>
        <w:drawing>
          <wp:inline distT="0" distB="0" distL="0" distR="0" wp14:anchorId="2091E7CB" wp14:editId="66A3853E">
            <wp:extent cx="1932031" cy="1871932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r="57719"/>
                    <a:stretch/>
                  </pic:blipFill>
                  <pic:spPr bwMode="auto">
                    <a:xfrm>
                      <a:off x="0" y="0"/>
                      <a:ext cx="1961210" cy="19002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442F1">
        <w:t xml:space="preserve">        </w:t>
      </w:r>
      <w:r w:rsidRPr="00273647">
        <w:rPr>
          <w:noProof/>
        </w:rPr>
        <w:drawing>
          <wp:inline distT="0" distB="0" distL="0" distR="0" wp14:anchorId="44B8437A" wp14:editId="6994B9FF">
            <wp:extent cx="2121535" cy="1837427"/>
            <wp:effectExtent l="0" t="0" r="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r="44459"/>
                    <a:stretch/>
                  </pic:blipFill>
                  <pic:spPr bwMode="auto">
                    <a:xfrm>
                      <a:off x="0" y="0"/>
                      <a:ext cx="2149073" cy="18612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BC4A72" w14:textId="77777777" w:rsidR="00CE5E88" w:rsidRDefault="00CE5E88" w:rsidP="00156184">
      <w:pPr>
        <w:spacing w:line="360" w:lineRule="auto"/>
        <w:ind w:left="360"/>
      </w:pPr>
      <w:r w:rsidRPr="00CF2534">
        <w:t>Desde la página principal de Jenkins, pulsamos sobre Credentials en el panel lateral.</w:t>
      </w:r>
    </w:p>
    <w:p w14:paraId="726531D1" w14:textId="77777777" w:rsidR="00CE5E88" w:rsidRDefault="00CE5E88" w:rsidP="00156184">
      <w:pPr>
        <w:pStyle w:val="Prrafodelista"/>
        <w:spacing w:line="360" w:lineRule="auto"/>
        <w:ind w:left="1080"/>
      </w:pPr>
      <w:r w:rsidRPr="00CF2534">
        <w:t>Pulsamos sobre el almacén global de credencials (llamado Jenkins).</w:t>
      </w:r>
    </w:p>
    <w:p w14:paraId="1389E0BE" w14:textId="12AAC3E6" w:rsidR="00273647" w:rsidRDefault="00273647" w:rsidP="00156184">
      <w:pPr>
        <w:spacing w:line="360" w:lineRule="auto"/>
        <w:ind w:left="360"/>
        <w:jc w:val="center"/>
      </w:pPr>
      <w:r w:rsidRPr="00273647">
        <w:rPr>
          <w:noProof/>
        </w:rPr>
        <w:drawing>
          <wp:inline distT="0" distB="0" distL="0" distR="0" wp14:anchorId="6E5EB775" wp14:editId="54C400A2">
            <wp:extent cx="3905885" cy="1716657"/>
            <wp:effectExtent l="0" t="0" r="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15672"/>
                    <a:stretch/>
                  </pic:blipFill>
                  <pic:spPr bwMode="auto">
                    <a:xfrm>
                      <a:off x="0" y="0"/>
                      <a:ext cx="3928955" cy="17267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5ED970" w14:textId="77777777" w:rsidR="00CE5E88" w:rsidRDefault="00CE5E88" w:rsidP="00156184">
      <w:pPr>
        <w:pStyle w:val="Prrafodelista"/>
        <w:spacing w:line="360" w:lineRule="auto"/>
        <w:ind w:left="1080"/>
      </w:pPr>
      <w:r w:rsidRPr="00CF2534">
        <w:t>Pulsamos sobre Global credentials (unrestricted) y seleccionamos la opción Add credentials.</w:t>
      </w:r>
    </w:p>
    <w:p w14:paraId="6DB510D0" w14:textId="77777777" w:rsidR="00CE5E88" w:rsidRDefault="00CE5E88" w:rsidP="00156184">
      <w:pPr>
        <w:pStyle w:val="Prrafodelista"/>
        <w:spacing w:line="360" w:lineRule="auto"/>
        <w:ind w:left="1080"/>
        <w:rPr>
          <w:rFonts w:cs="Arial"/>
          <w:color w:val="263238"/>
        </w:rPr>
      </w:pPr>
      <w:r w:rsidRPr="00CE5E88">
        <w:rPr>
          <w:rFonts w:cs="Arial"/>
          <w:color w:val="263238"/>
        </w:rPr>
        <w:t>En el desplegable para el tipo de credencial, seleccionamos </w:t>
      </w:r>
      <w:r w:rsidRPr="00CE5E88">
        <w:rPr>
          <w:rFonts w:cs="Arial"/>
          <w:i/>
          <w:iCs/>
          <w:color w:val="263238"/>
        </w:rPr>
        <w:t>Username with password</w:t>
      </w:r>
      <w:r w:rsidRPr="00CE5E88">
        <w:rPr>
          <w:rFonts w:cs="Arial"/>
          <w:color w:val="263238"/>
        </w:rPr>
        <w:t> (es la opción por defecto).</w:t>
      </w:r>
    </w:p>
    <w:p w14:paraId="2E6D5265" w14:textId="5652F5D8" w:rsidR="00CE5E88" w:rsidRDefault="00CE5E88" w:rsidP="00156184">
      <w:pPr>
        <w:pStyle w:val="Prrafodelista"/>
        <w:spacing w:line="360" w:lineRule="auto"/>
        <w:ind w:left="1080"/>
        <w:rPr>
          <w:rFonts w:cs="Arial"/>
          <w:color w:val="263238"/>
        </w:rPr>
      </w:pPr>
      <w:r w:rsidRPr="00CF2534">
        <w:rPr>
          <w:rFonts w:cs="Arial"/>
          <w:color w:val="263238"/>
        </w:rPr>
        <w:t>En el </w:t>
      </w:r>
      <w:r w:rsidRPr="00CF2534">
        <w:rPr>
          <w:rFonts w:cs="Arial"/>
          <w:b/>
          <w:bCs/>
          <w:i/>
          <w:iCs/>
          <w:color w:val="263238"/>
        </w:rPr>
        <w:t>scope</w:t>
      </w:r>
      <w:r w:rsidRPr="00CF2534">
        <w:rPr>
          <w:rFonts w:cs="Arial"/>
          <w:color w:val="263238"/>
        </w:rPr>
        <w:t>, seleccionamos </w:t>
      </w:r>
      <w:r w:rsidRPr="00CF2534">
        <w:rPr>
          <w:rFonts w:cs="Arial"/>
          <w:i/>
          <w:iCs/>
          <w:color w:val="263238"/>
        </w:rPr>
        <w:t>Global</w:t>
      </w:r>
      <w:r w:rsidRPr="00CF2534">
        <w:rPr>
          <w:rFonts w:cs="Arial"/>
          <w:color w:val="263238"/>
        </w:rPr>
        <w:t>.</w:t>
      </w:r>
    </w:p>
    <w:p w14:paraId="087C866A" w14:textId="2C3D3F90" w:rsidR="00CE5E88" w:rsidRPr="00CF2534" w:rsidRDefault="00CE5E88" w:rsidP="00156184">
      <w:pPr>
        <w:pStyle w:val="Prrafodelista"/>
        <w:spacing w:line="360" w:lineRule="auto"/>
        <w:ind w:left="1080"/>
        <w:jc w:val="center"/>
      </w:pPr>
      <w:r w:rsidRPr="00CC6673">
        <w:rPr>
          <w:noProof/>
        </w:rPr>
        <w:lastRenderedPageBreak/>
        <w:drawing>
          <wp:inline distT="0" distB="0" distL="0" distR="0" wp14:anchorId="44BC53D9" wp14:editId="5A16C18D">
            <wp:extent cx="3631721" cy="1302385"/>
            <wp:effectExtent l="0" t="0" r="6985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72968" cy="1317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7738C" w14:textId="77777777" w:rsidR="00CE5E88" w:rsidRDefault="00CE5E88" w:rsidP="00156184">
      <w:pPr>
        <w:spacing w:before="100" w:beforeAutospacing="1" w:after="100" w:afterAutospacing="1" w:line="360" w:lineRule="auto"/>
        <w:ind w:left="1352"/>
        <w:rPr>
          <w:rFonts w:cs="Arial"/>
          <w:color w:val="263238"/>
        </w:rPr>
      </w:pPr>
      <w:r w:rsidRPr="00CF2534">
        <w:t>En</w:t>
      </w:r>
      <w:r w:rsidRPr="00CF2534">
        <w:rPr>
          <w:rFonts w:cs="Arial"/>
          <w:color w:val="263238"/>
        </w:rPr>
        <w:t xml:space="preserve"> el campo </w:t>
      </w:r>
      <w:r w:rsidRPr="00CF2534">
        <w:rPr>
          <w:rFonts w:cs="Arial"/>
          <w:b/>
          <w:bCs/>
          <w:i/>
          <w:iCs/>
          <w:color w:val="263238"/>
        </w:rPr>
        <w:t>Username</w:t>
      </w:r>
      <w:r w:rsidRPr="00CF2534">
        <w:rPr>
          <w:rFonts w:cs="Arial"/>
          <w:color w:val="263238"/>
        </w:rPr>
        <w:t>, especificamos el usuario con permisos de acceso al repositorio donde se encuentra el código. En nuestro caso, el usuario </w:t>
      </w:r>
      <w:r w:rsidRPr="00CF2534">
        <w:rPr>
          <w:rFonts w:cs="Arial"/>
          <w:color w:val="263238"/>
          <w:shd w:val="clear" w:color="auto" w:fill="ECEFF1"/>
        </w:rPr>
        <w:t>operador</w:t>
      </w:r>
      <w:r w:rsidRPr="00CF2534">
        <w:rPr>
          <w:rFonts w:cs="Arial"/>
          <w:color w:val="263238"/>
        </w:rPr>
        <w:t>.</w:t>
      </w:r>
    </w:p>
    <w:p w14:paraId="4AE20169" w14:textId="77777777" w:rsidR="00CE5E88" w:rsidRDefault="00CE5E88" w:rsidP="00156184">
      <w:pPr>
        <w:spacing w:before="100" w:beforeAutospacing="1" w:after="100" w:afterAutospacing="1" w:line="360" w:lineRule="auto"/>
        <w:ind w:left="1352"/>
        <w:rPr>
          <w:rFonts w:cs="Arial"/>
          <w:color w:val="263238"/>
        </w:rPr>
      </w:pPr>
      <w:r w:rsidRPr="00CF2534">
        <w:rPr>
          <w:rFonts w:cs="Arial"/>
          <w:color w:val="263238"/>
        </w:rPr>
        <w:t>En el campo </w:t>
      </w:r>
      <w:r w:rsidRPr="00CF2534">
        <w:rPr>
          <w:rFonts w:cs="Arial"/>
          <w:b/>
          <w:bCs/>
          <w:i/>
          <w:iCs/>
          <w:color w:val="263238"/>
        </w:rPr>
        <w:t>Password</w:t>
      </w:r>
      <w:r w:rsidRPr="00CF2534">
        <w:rPr>
          <w:rFonts w:cs="Arial"/>
          <w:color w:val="263238"/>
        </w:rPr>
        <w:t>, introducimos la contraseña del usuario.</w:t>
      </w:r>
    </w:p>
    <w:p w14:paraId="5194B28B" w14:textId="77777777" w:rsidR="00CE5E88" w:rsidRDefault="00CE5E88" w:rsidP="00156184">
      <w:pPr>
        <w:spacing w:before="100" w:beforeAutospacing="1" w:after="100" w:afterAutospacing="1" w:line="360" w:lineRule="auto"/>
        <w:ind w:left="1352"/>
        <w:rPr>
          <w:rFonts w:cs="Arial"/>
          <w:color w:val="263238"/>
        </w:rPr>
      </w:pPr>
      <w:r w:rsidRPr="00CF2534">
        <w:rPr>
          <w:rFonts w:cs="Arial"/>
          <w:color w:val="263238"/>
        </w:rPr>
        <w:t>Podemos dejar el campo </w:t>
      </w:r>
      <w:r w:rsidRPr="00CF2534">
        <w:rPr>
          <w:rFonts w:cs="Arial"/>
          <w:b/>
          <w:bCs/>
          <w:i/>
          <w:iCs/>
          <w:color w:val="263238"/>
        </w:rPr>
        <w:t>ID</w:t>
      </w:r>
      <w:r w:rsidRPr="00CF2534">
        <w:rPr>
          <w:rFonts w:cs="Arial"/>
          <w:color w:val="263238"/>
        </w:rPr>
        <w:t> en blanco; Jenkins genera un ID aleatorio. Para facilitarnos la tarea de identificar las credenciales guardadas -para su uso en scripts, por ejemplo, podemos especificar un </w:t>
      </w:r>
      <w:r w:rsidRPr="00CF2534">
        <w:rPr>
          <w:rFonts w:cs="Arial"/>
          <w:i/>
          <w:iCs/>
          <w:color w:val="263238"/>
        </w:rPr>
        <w:t>ID</w:t>
      </w:r>
      <w:r w:rsidRPr="00CF2534">
        <w:rPr>
          <w:rFonts w:cs="Arial"/>
          <w:color w:val="263238"/>
        </w:rPr>
        <w:t> específico (siempre que sea </w:t>
      </w:r>
      <w:r w:rsidRPr="00CF2534">
        <w:rPr>
          <w:rFonts w:cs="Arial"/>
          <w:b/>
          <w:bCs/>
          <w:color w:val="263238"/>
        </w:rPr>
        <w:t>único</w:t>
      </w:r>
      <w:r w:rsidRPr="00CF2534">
        <w:rPr>
          <w:rFonts w:cs="Arial"/>
          <w:color w:val="263238"/>
        </w:rPr>
        <w:t> en Jenkins).</w:t>
      </w:r>
    </w:p>
    <w:p w14:paraId="6E7565FD" w14:textId="4AE86C6F" w:rsidR="00CE5E88" w:rsidRPr="00CF2534" w:rsidRDefault="00CE5E88" w:rsidP="00156184">
      <w:pPr>
        <w:spacing w:before="100" w:beforeAutospacing="1" w:after="100" w:afterAutospacing="1" w:line="360" w:lineRule="auto"/>
        <w:ind w:left="1352"/>
        <w:rPr>
          <w:rFonts w:cs="Arial"/>
          <w:color w:val="263238"/>
        </w:rPr>
      </w:pPr>
      <w:r w:rsidRPr="00CF2534">
        <w:rPr>
          <w:rFonts w:cs="Arial"/>
          <w:color w:val="263238"/>
        </w:rPr>
        <w:t>En el campo </w:t>
      </w:r>
      <w:r w:rsidRPr="00CF2534">
        <w:rPr>
          <w:rFonts w:cs="Arial"/>
          <w:b/>
          <w:bCs/>
          <w:i/>
          <w:iCs/>
          <w:color w:val="263238"/>
        </w:rPr>
        <w:t>Description</w:t>
      </w:r>
      <w:r w:rsidRPr="00CF2534">
        <w:rPr>
          <w:rFonts w:cs="Arial"/>
          <w:color w:val="263238"/>
        </w:rPr>
        <w:t> podemos dar una descripción detallada de las credenciales, normas de uso, etc.</w:t>
      </w:r>
    </w:p>
    <w:p w14:paraId="3C2A191C" w14:textId="678FF9FA" w:rsidR="00273647" w:rsidRDefault="00CE5E88" w:rsidP="00156184">
      <w:pPr>
        <w:spacing w:line="360" w:lineRule="auto"/>
        <w:ind w:left="360"/>
        <w:jc w:val="center"/>
      </w:pPr>
      <w:r w:rsidRPr="00CC6673">
        <w:rPr>
          <w:noProof/>
        </w:rPr>
        <w:drawing>
          <wp:inline distT="0" distB="0" distL="0" distR="0" wp14:anchorId="1975D5EC" wp14:editId="31E777D2">
            <wp:extent cx="3096883" cy="1328356"/>
            <wp:effectExtent l="0" t="0" r="0" b="571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5116" r="22258"/>
                    <a:stretch/>
                  </pic:blipFill>
                  <pic:spPr bwMode="auto">
                    <a:xfrm>
                      <a:off x="0" y="0"/>
                      <a:ext cx="3134432" cy="13444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D32CE9" w14:textId="3DBCBB72" w:rsidR="00CE5E88" w:rsidRDefault="00CE5E88" w:rsidP="00156184">
      <w:pPr>
        <w:spacing w:before="100" w:beforeAutospacing="1" w:after="100" w:afterAutospacing="1" w:line="360" w:lineRule="auto"/>
        <w:ind w:left="1352"/>
      </w:pPr>
      <w:r>
        <w:tab/>
      </w:r>
      <w:r w:rsidRPr="00CE5E88">
        <w:rPr>
          <w:rFonts w:cs="Arial"/>
          <w:color w:val="263238"/>
        </w:rPr>
        <w:t>En el campo Branch seleccionar */master</w:t>
      </w:r>
    </w:p>
    <w:p w14:paraId="6E363598" w14:textId="5719E462" w:rsidR="00273647" w:rsidRDefault="00CE5E88" w:rsidP="00156184">
      <w:pPr>
        <w:spacing w:line="360" w:lineRule="auto"/>
        <w:ind w:left="360"/>
        <w:jc w:val="center"/>
      </w:pPr>
      <w:r w:rsidRPr="00CC6673">
        <w:rPr>
          <w:noProof/>
        </w:rPr>
        <w:drawing>
          <wp:inline distT="0" distB="0" distL="0" distR="0" wp14:anchorId="11E35D7A" wp14:editId="5A85796F">
            <wp:extent cx="3105150" cy="1155939"/>
            <wp:effectExtent l="0" t="0" r="0" b="635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37354" cy="1167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ACA8B" w14:textId="3836765F" w:rsidR="00B418F2" w:rsidRDefault="00B418F2" w:rsidP="00156184">
      <w:pPr>
        <w:spacing w:before="100" w:beforeAutospacing="1" w:after="100" w:afterAutospacing="1" w:line="360" w:lineRule="auto"/>
        <w:ind w:left="1352"/>
      </w:pPr>
      <w:r>
        <w:rPr>
          <w:rFonts w:cs="Arial"/>
          <w:color w:val="263238"/>
        </w:rPr>
        <w:t>Seguidamente ingresar en script path el nombre del archivo de configuración del pipeline esto según el flujo ingresar jenkinsfile o jenkinsfileRollback</w:t>
      </w:r>
    </w:p>
    <w:p w14:paraId="175B738C" w14:textId="3749FCD6" w:rsidR="00CE5E88" w:rsidRDefault="00B418F2" w:rsidP="00156184">
      <w:pPr>
        <w:spacing w:line="360" w:lineRule="auto"/>
        <w:ind w:left="360"/>
        <w:jc w:val="center"/>
      </w:pPr>
      <w:r w:rsidRPr="00CC6673">
        <w:rPr>
          <w:noProof/>
        </w:rPr>
        <w:lastRenderedPageBreak/>
        <w:drawing>
          <wp:inline distT="0" distB="0" distL="0" distR="0" wp14:anchorId="2C755EB5" wp14:editId="07D7D98D">
            <wp:extent cx="2993366" cy="1449070"/>
            <wp:effectExtent l="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9610"/>
                    <a:stretch/>
                  </pic:blipFill>
                  <pic:spPr bwMode="auto">
                    <a:xfrm>
                      <a:off x="0" y="0"/>
                      <a:ext cx="3005240" cy="14548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DC6137" w14:textId="77777777" w:rsidR="00E00812" w:rsidRPr="00CF2534" w:rsidRDefault="00E00812" w:rsidP="00156184">
      <w:pPr>
        <w:pStyle w:val="Prrafodelista"/>
        <w:spacing w:line="360" w:lineRule="auto"/>
        <w:ind w:left="1080"/>
      </w:pPr>
      <w:r w:rsidRPr="00CF2534">
        <w:t>Tras especificar los campos necesarios para definir las credenciales, pulsamos el botón Ok. Esta descripción se muestra junto al nombre de usuario de las credenciales guardadas.</w:t>
      </w:r>
    </w:p>
    <w:p w14:paraId="35644CC2" w14:textId="77777777" w:rsidR="0012024B" w:rsidRPr="0012024B" w:rsidRDefault="0012024B" w:rsidP="00156184">
      <w:pPr>
        <w:spacing w:line="360" w:lineRule="auto"/>
      </w:pPr>
    </w:p>
    <w:p w14:paraId="1357A7F1" w14:textId="47F01FAE" w:rsidR="0012024B" w:rsidRDefault="0012024B" w:rsidP="00C915BE">
      <w:pPr>
        <w:pStyle w:val="Ttulo2"/>
        <w:numPr>
          <w:ilvl w:val="1"/>
          <w:numId w:val="2"/>
        </w:numPr>
        <w:spacing w:after="0" w:line="360" w:lineRule="auto"/>
      </w:pPr>
      <w:bookmarkStart w:id="23" w:name="_Toc108521421"/>
      <w:r w:rsidRPr="0012024B">
        <w:t xml:space="preserve">Crear usuarios en Jenkins </w:t>
      </w:r>
      <w:r w:rsidR="00C66174">
        <w:t xml:space="preserve">y </w:t>
      </w:r>
      <w:r w:rsidRPr="0012024B">
        <w:t>Administra</w:t>
      </w:r>
      <w:r w:rsidR="00C66174">
        <w:t>ción de</w:t>
      </w:r>
      <w:r w:rsidRPr="0012024B">
        <w:t xml:space="preserve"> permisos y Roles.</w:t>
      </w:r>
      <w:bookmarkEnd w:id="23"/>
      <w:r w:rsidRPr="0012024B">
        <w:t xml:space="preserve"> </w:t>
      </w:r>
    </w:p>
    <w:p w14:paraId="6F10FFF3" w14:textId="0F6C658F" w:rsidR="0012024B" w:rsidRDefault="0012024B" w:rsidP="00156184">
      <w:pPr>
        <w:spacing w:line="360" w:lineRule="auto"/>
        <w:ind w:left="720"/>
      </w:pPr>
      <w:r>
        <w:t>Normalmente en una organización, hay varios equipos separados para administrar y ejecutar trabajos en Jenkins, pero administrar una gran cantidad de usuarios y asignarles roles puede resultar engorroso.</w:t>
      </w:r>
    </w:p>
    <w:p w14:paraId="7A37F799" w14:textId="4C80DF76" w:rsidR="0012024B" w:rsidRDefault="0012024B" w:rsidP="00156184">
      <w:pPr>
        <w:spacing w:line="360" w:lineRule="auto"/>
        <w:ind w:left="720"/>
      </w:pPr>
      <w:r>
        <w:t>Por defecto, Jenkins viene con opciones básicas de creación de usuarios, se pueden crear varios usuarios, pero solo se pueden asignar los mismos roles y privilegios globales.</w:t>
      </w:r>
    </w:p>
    <w:p w14:paraId="50229F31" w14:textId="77777777" w:rsidR="0012024B" w:rsidRDefault="0012024B" w:rsidP="00156184">
      <w:pPr>
        <w:spacing w:line="360" w:lineRule="auto"/>
        <w:ind w:left="720"/>
      </w:pPr>
      <w:r>
        <w:t>Para resolver esto, existe un complemento llamado Role Strategy Plugin permite asignar diferentes roles y privilegios a diferentes usuarios.</w:t>
      </w:r>
    </w:p>
    <w:p w14:paraId="1F2F5C71" w14:textId="456F5AD3" w:rsidR="00A436A1" w:rsidRPr="00A436A1" w:rsidRDefault="00A436A1" w:rsidP="00156184">
      <w:pPr>
        <w:spacing w:line="360" w:lineRule="auto"/>
        <w:ind w:left="720"/>
      </w:pPr>
      <w:r w:rsidRPr="00A436A1">
        <w:t>En consola de administración clic sobre administrar Jenkins, luego gestión de usuarios y finalmente crear usuario</w:t>
      </w:r>
    </w:p>
    <w:p w14:paraId="641FED7C" w14:textId="2D4D73E0" w:rsidR="0012024B" w:rsidRDefault="00A436A1" w:rsidP="00156184">
      <w:pPr>
        <w:spacing w:line="360" w:lineRule="auto"/>
        <w:jc w:val="center"/>
      </w:pPr>
      <w:r w:rsidRPr="00A436A1">
        <w:rPr>
          <w:noProof/>
        </w:rPr>
        <w:drawing>
          <wp:inline distT="0" distB="0" distL="0" distR="0" wp14:anchorId="18C76E54" wp14:editId="25BBB64D">
            <wp:extent cx="3889555" cy="1772961"/>
            <wp:effectExtent l="0" t="0" r="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93596" cy="1774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BBB37" w14:textId="26CC079B" w:rsidR="00A436A1" w:rsidRDefault="00A436A1" w:rsidP="00156184">
      <w:pPr>
        <w:spacing w:line="360" w:lineRule="auto"/>
        <w:ind w:left="360"/>
      </w:pPr>
      <w:r w:rsidRPr="00A436A1">
        <w:t>Ingresar datos solicitados; nombre, contraseña y correo, finalizar presionando el botón crear usuario.</w:t>
      </w:r>
    </w:p>
    <w:p w14:paraId="7C4C994D" w14:textId="0ACCF613" w:rsidR="00A436A1" w:rsidRDefault="00A436A1" w:rsidP="00156184">
      <w:pPr>
        <w:spacing w:line="360" w:lineRule="auto"/>
        <w:ind w:left="360"/>
        <w:jc w:val="center"/>
      </w:pPr>
      <w:r w:rsidRPr="00A436A1">
        <w:rPr>
          <w:noProof/>
        </w:rPr>
        <w:lastRenderedPageBreak/>
        <w:drawing>
          <wp:inline distT="0" distB="0" distL="0" distR="0" wp14:anchorId="7B8F4598" wp14:editId="22C56C00">
            <wp:extent cx="2093343" cy="1446059"/>
            <wp:effectExtent l="0" t="0" r="2540" b="1905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98042" cy="144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8E19C" w14:textId="2761A4D4" w:rsidR="00A436A1" w:rsidRDefault="00A436A1" w:rsidP="00156184">
      <w:pPr>
        <w:spacing w:line="360" w:lineRule="auto"/>
        <w:ind w:left="360"/>
      </w:pPr>
      <w:r w:rsidRPr="00A436A1">
        <w:t>El usuario es creado</w:t>
      </w:r>
    </w:p>
    <w:p w14:paraId="67FD1854" w14:textId="46A31ECB" w:rsidR="00A436A1" w:rsidRDefault="00A436A1" w:rsidP="00156184">
      <w:pPr>
        <w:spacing w:line="360" w:lineRule="auto"/>
        <w:ind w:left="360"/>
        <w:jc w:val="center"/>
      </w:pPr>
      <w:r w:rsidRPr="00A436A1">
        <w:rPr>
          <w:noProof/>
        </w:rPr>
        <w:drawing>
          <wp:inline distT="0" distB="0" distL="0" distR="0" wp14:anchorId="424406A1" wp14:editId="68DECE74">
            <wp:extent cx="4053158" cy="1312793"/>
            <wp:effectExtent l="0" t="0" r="5080" b="1905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60841" cy="1315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125BD" w14:textId="4D1621CA" w:rsidR="00A436A1" w:rsidRDefault="00141745" w:rsidP="00C915BE">
      <w:pPr>
        <w:pStyle w:val="Ttulo2"/>
        <w:numPr>
          <w:ilvl w:val="1"/>
          <w:numId w:val="2"/>
        </w:numPr>
        <w:spacing w:after="0" w:line="360" w:lineRule="auto"/>
      </w:pPr>
      <w:bookmarkStart w:id="24" w:name="_Toc108521422"/>
      <w:r>
        <w:t>C</w:t>
      </w:r>
      <w:r w:rsidRPr="00141745">
        <w:t>omplemento Role Strategy Plugin</w:t>
      </w:r>
      <w:bookmarkEnd w:id="24"/>
    </w:p>
    <w:p w14:paraId="22A03382" w14:textId="01EAB0BC" w:rsidR="00A436A1" w:rsidRDefault="00987DA7" w:rsidP="00156184">
      <w:pPr>
        <w:spacing w:line="360" w:lineRule="auto"/>
        <w:ind w:left="720"/>
      </w:pPr>
      <w:r>
        <w:t>Ir a administrar Jenkins, clic en administrar plugins.</w:t>
      </w:r>
    </w:p>
    <w:p w14:paraId="441D9262" w14:textId="5863D87F" w:rsidR="00A436A1" w:rsidRDefault="00A436A1" w:rsidP="00156184">
      <w:pPr>
        <w:spacing w:line="360" w:lineRule="auto"/>
      </w:pPr>
    </w:p>
    <w:p w14:paraId="09755EA0" w14:textId="2765F961" w:rsidR="00987DA7" w:rsidRDefault="00987DA7" w:rsidP="00156184">
      <w:pPr>
        <w:spacing w:line="360" w:lineRule="auto"/>
        <w:jc w:val="center"/>
      </w:pPr>
      <w:r w:rsidRPr="00987DA7">
        <w:rPr>
          <w:noProof/>
        </w:rPr>
        <w:drawing>
          <wp:inline distT="0" distB="0" distL="0" distR="0" wp14:anchorId="0E1CBBAF" wp14:editId="4EE89093">
            <wp:extent cx="3880928" cy="1542504"/>
            <wp:effectExtent l="0" t="0" r="5715" b="635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02707" cy="155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9228D" w14:textId="41848800" w:rsidR="00A436A1" w:rsidRDefault="00987DA7" w:rsidP="00156184">
      <w:pPr>
        <w:spacing w:line="360" w:lineRule="auto"/>
        <w:ind w:left="720"/>
      </w:pPr>
      <w:r w:rsidRPr="00987DA7">
        <w:t>En sección todos los complementos, buscar por la palabra “role” Seleccionar Role-based Authorization Strategy, clic en “Instalar sin reiniciar”.</w:t>
      </w:r>
    </w:p>
    <w:p w14:paraId="2214E4E1" w14:textId="540522E4" w:rsidR="00A436A1" w:rsidRDefault="00987DA7" w:rsidP="00156184">
      <w:pPr>
        <w:spacing w:line="360" w:lineRule="auto"/>
        <w:jc w:val="center"/>
      </w:pPr>
      <w:r w:rsidRPr="00987DA7">
        <w:rPr>
          <w:noProof/>
        </w:rPr>
        <w:drawing>
          <wp:inline distT="0" distB="0" distL="0" distR="0" wp14:anchorId="5DE1E103" wp14:editId="13DB02BF">
            <wp:extent cx="3932687" cy="1261043"/>
            <wp:effectExtent l="0" t="0" r="0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47654" cy="1265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73BFA" w14:textId="32A61885" w:rsidR="00987DA7" w:rsidRDefault="00987DA7" w:rsidP="00156184">
      <w:pPr>
        <w:spacing w:line="360" w:lineRule="auto"/>
        <w:ind w:left="720"/>
      </w:pPr>
      <w:r w:rsidRPr="00987DA7">
        <w:t xml:space="preserve">Una vez que el complemento está instalado, se desplegara “Actualizado” </w:t>
      </w:r>
    </w:p>
    <w:p w14:paraId="35475BD8" w14:textId="4368F552" w:rsidR="00987DA7" w:rsidRDefault="00987DA7" w:rsidP="00156184">
      <w:pPr>
        <w:spacing w:line="360" w:lineRule="auto"/>
        <w:ind w:left="720"/>
        <w:jc w:val="center"/>
      </w:pPr>
      <w:r w:rsidRPr="00987DA7">
        <w:rPr>
          <w:noProof/>
        </w:rPr>
        <w:lastRenderedPageBreak/>
        <w:drawing>
          <wp:inline distT="0" distB="0" distL="0" distR="0" wp14:anchorId="4206DA1C" wp14:editId="50AE225C">
            <wp:extent cx="3296734" cy="278954"/>
            <wp:effectExtent l="0" t="0" r="0" b="6985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52530" cy="28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70B67" w14:textId="77777777" w:rsidR="00987DA7" w:rsidRPr="00987DA7" w:rsidRDefault="00987DA7" w:rsidP="00156184">
      <w:pPr>
        <w:spacing w:line="360" w:lineRule="auto"/>
        <w:ind w:left="720"/>
      </w:pPr>
      <w:r w:rsidRPr="00987DA7">
        <w:t xml:space="preserve">Clic en volver a la página anterior. </w:t>
      </w:r>
    </w:p>
    <w:p w14:paraId="25F78490" w14:textId="03B4F041" w:rsidR="00987DA7" w:rsidRPr="00987DA7" w:rsidRDefault="00987DA7" w:rsidP="00156184">
      <w:pPr>
        <w:spacing w:line="360" w:lineRule="auto"/>
        <w:ind w:left="720"/>
      </w:pPr>
      <w:r w:rsidRPr="00987DA7">
        <w:t xml:space="preserve">Ir a Administrar Jenkins – Configuración Global de la seguridad – bajo Autorización, seleccionar Role Based Strategy, finalizar con clic en Guardar. </w:t>
      </w:r>
    </w:p>
    <w:p w14:paraId="2C1E3F88" w14:textId="55E07538" w:rsidR="00987DA7" w:rsidRDefault="00987DA7" w:rsidP="00156184">
      <w:pPr>
        <w:spacing w:line="360" w:lineRule="auto"/>
        <w:jc w:val="center"/>
      </w:pPr>
      <w:r w:rsidRPr="00987DA7">
        <w:rPr>
          <w:noProof/>
        </w:rPr>
        <w:drawing>
          <wp:inline distT="0" distB="0" distL="0" distR="0" wp14:anchorId="1EFDC0E9" wp14:editId="1AF4CD62">
            <wp:extent cx="3470583" cy="2380890"/>
            <wp:effectExtent l="0" t="0" r="0" b="635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88287" cy="23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8299A" w14:textId="4F62796F" w:rsidR="00A436A1" w:rsidRDefault="00A436A1" w:rsidP="00156184">
      <w:pPr>
        <w:spacing w:line="360" w:lineRule="auto"/>
      </w:pPr>
    </w:p>
    <w:p w14:paraId="646842FB" w14:textId="77777777" w:rsidR="00987DA7" w:rsidRPr="00987DA7" w:rsidRDefault="00987DA7" w:rsidP="00156184">
      <w:pPr>
        <w:spacing w:line="360" w:lineRule="auto"/>
        <w:ind w:left="720"/>
        <w:rPr>
          <w:b/>
          <w:bCs/>
        </w:rPr>
      </w:pPr>
      <w:r w:rsidRPr="00987DA7">
        <w:rPr>
          <w:b/>
          <w:bCs/>
        </w:rPr>
        <w:t xml:space="preserve">Crear roles </w:t>
      </w:r>
    </w:p>
    <w:p w14:paraId="0EDE8508" w14:textId="77777777" w:rsidR="00987DA7" w:rsidRPr="00987DA7" w:rsidRDefault="00987DA7" w:rsidP="00156184">
      <w:pPr>
        <w:spacing w:line="360" w:lineRule="auto"/>
        <w:ind w:left="720"/>
      </w:pPr>
      <w:r w:rsidRPr="00987DA7">
        <w:t xml:space="preserve">En este paso, se verán roles para un usuario o un grupo de usuarios. </w:t>
      </w:r>
    </w:p>
    <w:p w14:paraId="0FD97776" w14:textId="7020C84E" w:rsidR="00987DA7" w:rsidRDefault="00987DA7" w:rsidP="00156184">
      <w:pPr>
        <w:spacing w:line="360" w:lineRule="auto"/>
        <w:ind w:left="720"/>
      </w:pPr>
      <w:r w:rsidRPr="00987DA7">
        <w:t>Clic en Administrar Jenkins, Seleccionar Manage and Assign Roles.</w:t>
      </w:r>
    </w:p>
    <w:p w14:paraId="35D55DDE" w14:textId="0C8054E8" w:rsidR="00A436A1" w:rsidRDefault="00987DA7" w:rsidP="00156184">
      <w:pPr>
        <w:spacing w:line="360" w:lineRule="auto"/>
        <w:jc w:val="center"/>
      </w:pPr>
      <w:r w:rsidRPr="00987DA7">
        <w:rPr>
          <w:noProof/>
        </w:rPr>
        <w:drawing>
          <wp:inline distT="0" distB="0" distL="0" distR="0" wp14:anchorId="233058D3" wp14:editId="10CC6661">
            <wp:extent cx="2753109" cy="466790"/>
            <wp:effectExtent l="0" t="0" r="9525" b="9525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60E91" w14:textId="3A1E0152" w:rsidR="00987DA7" w:rsidRDefault="00987DA7" w:rsidP="00156184">
      <w:pPr>
        <w:spacing w:line="360" w:lineRule="auto"/>
        <w:jc w:val="center"/>
      </w:pPr>
      <w:r w:rsidRPr="00987DA7">
        <w:rPr>
          <w:noProof/>
        </w:rPr>
        <w:drawing>
          <wp:inline distT="0" distB="0" distL="0" distR="0" wp14:anchorId="451D04BC" wp14:editId="361B724C">
            <wp:extent cx="2171700" cy="1130060"/>
            <wp:effectExtent l="0" t="0" r="0" b="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174847" cy="1131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E3228" w14:textId="757FFFD6" w:rsidR="00987DA7" w:rsidRPr="00987DA7" w:rsidRDefault="00987DA7" w:rsidP="00156184">
      <w:pPr>
        <w:spacing w:line="360" w:lineRule="auto"/>
        <w:ind w:left="720"/>
      </w:pPr>
      <w:r w:rsidRPr="00987DA7">
        <w:t>Crear un nuevo rol llamad</w:t>
      </w:r>
      <w:r w:rsidR="00E14F47">
        <w:t xml:space="preserve">o </w:t>
      </w:r>
      <w:r w:rsidR="00DC48E3" w:rsidRPr="00DC48E3">
        <w:rPr>
          <w:b/>
          <w:bCs/>
        </w:rPr>
        <w:t>aprobadorRol</w:t>
      </w:r>
      <w:r w:rsidRPr="00987DA7">
        <w:t xml:space="preserve">. </w:t>
      </w:r>
    </w:p>
    <w:p w14:paraId="7616E37F" w14:textId="07EB0412" w:rsidR="00987DA7" w:rsidRPr="00987DA7" w:rsidRDefault="00987DA7" w:rsidP="00156184">
      <w:pPr>
        <w:spacing w:line="360" w:lineRule="auto"/>
        <w:ind w:left="720"/>
      </w:pPr>
      <w:r w:rsidRPr="00987DA7">
        <w:t xml:space="preserve">Escribir </w:t>
      </w:r>
      <w:r w:rsidR="00DC48E3" w:rsidRPr="00DC48E3">
        <w:rPr>
          <w:b/>
          <w:bCs/>
        </w:rPr>
        <w:t>aprobadorRol</w:t>
      </w:r>
      <w:r w:rsidR="00DC48E3" w:rsidRPr="00987DA7">
        <w:t xml:space="preserve"> </w:t>
      </w:r>
      <w:r w:rsidRPr="00987DA7">
        <w:t xml:space="preserve">bajo rol. </w:t>
      </w:r>
    </w:p>
    <w:p w14:paraId="67227D77" w14:textId="31D82F8A" w:rsidR="00987DA7" w:rsidRPr="00987DA7" w:rsidRDefault="00987DA7" w:rsidP="00156184">
      <w:pPr>
        <w:spacing w:line="360" w:lineRule="auto"/>
        <w:ind w:left="720"/>
      </w:pPr>
      <w:r w:rsidRPr="00987DA7">
        <w:t xml:space="preserve">Clic en agregar. </w:t>
      </w:r>
    </w:p>
    <w:p w14:paraId="313421A9" w14:textId="21F00CF8" w:rsidR="00987DA7" w:rsidRPr="00987DA7" w:rsidRDefault="00987DA7" w:rsidP="00156184">
      <w:pPr>
        <w:spacing w:line="360" w:lineRule="auto"/>
        <w:ind w:left="720"/>
      </w:pPr>
      <w:r w:rsidRPr="00987DA7">
        <w:t xml:space="preserve">Ahora seleccionar los permisos que se requieren para el rol de </w:t>
      </w:r>
      <w:r w:rsidR="00E14F47">
        <w:t>autorizador</w:t>
      </w:r>
      <w:r w:rsidRPr="00987DA7">
        <w:t xml:space="preserve">. </w:t>
      </w:r>
    </w:p>
    <w:p w14:paraId="37FC2BA8" w14:textId="1FAA9824" w:rsidR="00987DA7" w:rsidRPr="00987DA7" w:rsidRDefault="00987DA7" w:rsidP="00156184">
      <w:pPr>
        <w:spacing w:line="360" w:lineRule="auto"/>
        <w:ind w:left="720"/>
      </w:pPr>
      <w:r w:rsidRPr="00987DA7">
        <w:t xml:space="preserve">Clic en guardar. </w:t>
      </w:r>
    </w:p>
    <w:p w14:paraId="2C2577DD" w14:textId="1CF8A932" w:rsidR="00987DA7" w:rsidRDefault="00E14F47" w:rsidP="00156184">
      <w:pPr>
        <w:spacing w:line="360" w:lineRule="auto"/>
        <w:jc w:val="center"/>
      </w:pPr>
      <w:r w:rsidRPr="00E14F47">
        <w:rPr>
          <w:noProof/>
        </w:rPr>
        <w:lastRenderedPageBreak/>
        <w:drawing>
          <wp:inline distT="0" distB="0" distL="0" distR="0" wp14:anchorId="444BE6C7" wp14:editId="254ACF06">
            <wp:extent cx="2030729" cy="1276709"/>
            <wp:effectExtent l="0" t="0" r="8255" b="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045353" cy="1285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FAB66" w14:textId="760C6DB1" w:rsidR="00E14F47" w:rsidRPr="00E14F47" w:rsidRDefault="00E14F47" w:rsidP="00156184">
      <w:pPr>
        <w:spacing w:line="360" w:lineRule="auto"/>
        <w:ind w:left="720"/>
        <w:rPr>
          <w:b/>
          <w:bCs/>
        </w:rPr>
      </w:pPr>
      <w:r w:rsidRPr="00E14F47">
        <w:rPr>
          <w:b/>
          <w:bCs/>
        </w:rPr>
        <w:t>Asignar un rol</w:t>
      </w:r>
    </w:p>
    <w:p w14:paraId="46A188EC" w14:textId="77777777" w:rsidR="00E14F47" w:rsidRPr="00E14F47" w:rsidRDefault="00E14F47" w:rsidP="00156184">
      <w:pPr>
        <w:spacing w:line="360" w:lineRule="auto"/>
        <w:ind w:left="720"/>
      </w:pPr>
      <w:r w:rsidRPr="00E14F47">
        <w:t xml:space="preserve">Ahora que ha sido creado el rol, este se asignará a un usuario (o grupo de usuarios) especifico. </w:t>
      </w:r>
    </w:p>
    <w:p w14:paraId="3E0EA0D9" w14:textId="21900A0D" w:rsidR="00E14F47" w:rsidRPr="00E14F47" w:rsidRDefault="00E14F47" w:rsidP="00156184">
      <w:pPr>
        <w:spacing w:line="360" w:lineRule="auto"/>
        <w:ind w:left="720"/>
      </w:pPr>
      <w:r w:rsidRPr="00E14F47">
        <w:t xml:space="preserve">Clic en administrar Jenkins </w:t>
      </w:r>
    </w:p>
    <w:p w14:paraId="523D79E0" w14:textId="43FD58C5" w:rsidR="00E14F47" w:rsidRPr="00E14F47" w:rsidRDefault="00E14F47" w:rsidP="00156184">
      <w:pPr>
        <w:spacing w:line="360" w:lineRule="auto"/>
        <w:ind w:left="720"/>
      </w:pPr>
      <w:r w:rsidRPr="00E14F47">
        <w:t xml:space="preserve">Seleccionar Manage and Assign Roles </w:t>
      </w:r>
    </w:p>
    <w:p w14:paraId="479B1BFA" w14:textId="7C861143" w:rsidR="00A436A1" w:rsidRDefault="00E14F47" w:rsidP="00156184">
      <w:pPr>
        <w:spacing w:line="360" w:lineRule="auto"/>
        <w:jc w:val="center"/>
      </w:pPr>
      <w:r w:rsidRPr="00E14F47">
        <w:rPr>
          <w:noProof/>
        </w:rPr>
        <w:drawing>
          <wp:inline distT="0" distB="0" distL="0" distR="0" wp14:anchorId="2F1C3E72" wp14:editId="69946225">
            <wp:extent cx="2010056" cy="1152686"/>
            <wp:effectExtent l="0" t="0" r="9525" b="9525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010056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3F9AC" w14:textId="3DD52114" w:rsidR="00E14F47" w:rsidRPr="00E14F47" w:rsidRDefault="00E14F47" w:rsidP="00156184">
      <w:pPr>
        <w:spacing w:line="360" w:lineRule="auto"/>
        <w:ind w:left="720"/>
      </w:pPr>
      <w:r w:rsidRPr="00E14F47">
        <w:t xml:space="preserve">Agregaremos el nuevo rol </w:t>
      </w:r>
      <w:r w:rsidR="00DC48E3" w:rsidRPr="00DC48E3">
        <w:rPr>
          <w:b/>
          <w:bCs/>
        </w:rPr>
        <w:t>aprobadorRol</w:t>
      </w:r>
      <w:r w:rsidRPr="00E14F47">
        <w:t xml:space="preserve"> al usuario user operation. </w:t>
      </w:r>
    </w:p>
    <w:p w14:paraId="12FE007F" w14:textId="0906E3C0" w:rsidR="00E14F47" w:rsidRPr="00E14F47" w:rsidRDefault="00E14F47" w:rsidP="00156184">
      <w:pPr>
        <w:spacing w:line="360" w:lineRule="auto"/>
        <w:ind w:left="720"/>
      </w:pPr>
      <w:r w:rsidRPr="00E14F47">
        <w:t xml:space="preserve">Buscar el usuario creado y agregar. </w:t>
      </w:r>
    </w:p>
    <w:p w14:paraId="3565C6C7" w14:textId="2B3E05AF" w:rsidR="00E14F47" w:rsidRPr="00E14F47" w:rsidRDefault="00E14F47" w:rsidP="00156184">
      <w:pPr>
        <w:spacing w:line="360" w:lineRule="auto"/>
        <w:ind w:left="720"/>
      </w:pPr>
      <w:r w:rsidRPr="00E14F47">
        <w:t xml:space="preserve">Seleccionar el rol desarrollador del checkbox y asignar a usuario. </w:t>
      </w:r>
    </w:p>
    <w:p w14:paraId="1C879471" w14:textId="388FE137" w:rsidR="00E14F47" w:rsidRPr="00E14F47" w:rsidRDefault="00E14F47" w:rsidP="00156184">
      <w:pPr>
        <w:spacing w:line="360" w:lineRule="auto"/>
        <w:ind w:left="720"/>
      </w:pPr>
      <w:r w:rsidRPr="00E14F47">
        <w:t xml:space="preserve">Clic en guardar. </w:t>
      </w:r>
    </w:p>
    <w:p w14:paraId="3E511FCA" w14:textId="73962C7E" w:rsidR="00E14F47" w:rsidRDefault="00E14F47" w:rsidP="00156184">
      <w:pPr>
        <w:spacing w:line="360" w:lineRule="auto"/>
        <w:jc w:val="center"/>
      </w:pPr>
      <w:r w:rsidRPr="00E14F47">
        <w:rPr>
          <w:noProof/>
        </w:rPr>
        <w:drawing>
          <wp:inline distT="0" distB="0" distL="0" distR="0" wp14:anchorId="6335D50F" wp14:editId="5E53EB6A">
            <wp:extent cx="3821430" cy="1388853"/>
            <wp:effectExtent l="0" t="0" r="7620" b="1905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50686" cy="1399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A1138" w14:textId="77777777" w:rsidR="00C66174" w:rsidRDefault="00E14F47" w:rsidP="00156184">
      <w:pPr>
        <w:spacing w:line="360" w:lineRule="auto"/>
        <w:ind w:left="720"/>
      </w:pPr>
      <w:r w:rsidRPr="00E14F47">
        <w:t>Finalmente, conectarse con nuevo usuario y validar permisos y vistas.</w:t>
      </w:r>
    </w:p>
    <w:p w14:paraId="74AD91AA" w14:textId="61FC446E" w:rsidR="00E14F47" w:rsidRPr="00E14F47" w:rsidRDefault="00E14F47" w:rsidP="00156184">
      <w:pPr>
        <w:spacing w:line="360" w:lineRule="auto"/>
        <w:ind w:left="720"/>
      </w:pPr>
      <w:r w:rsidRPr="00E14F47">
        <w:t xml:space="preserve"> </w:t>
      </w:r>
    </w:p>
    <w:p w14:paraId="65442233" w14:textId="23312D26" w:rsidR="009D69C3" w:rsidRDefault="009D69C3" w:rsidP="00C915BE">
      <w:pPr>
        <w:pStyle w:val="Ttulo2"/>
        <w:numPr>
          <w:ilvl w:val="1"/>
          <w:numId w:val="2"/>
        </w:numPr>
        <w:spacing w:after="0" w:line="360" w:lineRule="auto"/>
      </w:pPr>
      <w:bookmarkStart w:id="25" w:name="_Toc108521423"/>
      <w:r w:rsidRPr="009D69C3">
        <w:lastRenderedPageBreak/>
        <w:t>ScriptApproval</w:t>
      </w:r>
      <w:bookmarkEnd w:id="25"/>
      <w:r>
        <w:t xml:space="preserve"> </w:t>
      </w:r>
    </w:p>
    <w:p w14:paraId="7DE4D589" w14:textId="658859F1" w:rsidR="009D69C3" w:rsidRDefault="009D69C3" w:rsidP="00156184">
      <w:pPr>
        <w:pStyle w:val="Prrafodelista"/>
        <w:spacing w:line="360" w:lineRule="auto"/>
        <w:ind w:left="360"/>
      </w:pPr>
      <w:r>
        <w:t xml:space="preserve">Es necesario aprobar la ejecución de varios complementos </w:t>
      </w:r>
      <w:r w:rsidR="00C66174">
        <w:t xml:space="preserve">que se hacen uso dentro del </w:t>
      </w:r>
      <w:r w:rsidR="00EA7D7F">
        <w:t>archivo jenkinsfile</w:t>
      </w:r>
      <w:r>
        <w:t xml:space="preserve"> para realizar este proceso</w:t>
      </w:r>
      <w:r w:rsidR="00156184">
        <w:t xml:space="preserve"> ingresar a la c</w:t>
      </w:r>
      <w:r w:rsidR="00156184" w:rsidRPr="00156184">
        <w:t>onsola de scripts</w:t>
      </w:r>
      <w:r>
        <w:t xml:space="preserve"> </w:t>
      </w:r>
      <w:r w:rsidR="00EA7D7F">
        <w:t xml:space="preserve">y </w:t>
      </w:r>
      <w:r>
        <w:t>se ejecutará las siguientes sentencias.</w:t>
      </w:r>
    </w:p>
    <w:p w14:paraId="6A525B72" w14:textId="592E6BF8" w:rsidR="00156184" w:rsidRPr="00156184" w:rsidRDefault="00156184" w:rsidP="00156184">
      <w:pPr>
        <w:pStyle w:val="Prrafodelista"/>
        <w:spacing w:line="360" w:lineRule="auto"/>
        <w:ind w:left="360"/>
        <w:rPr>
          <w:b/>
          <w:bCs/>
          <w:i/>
          <w:iCs/>
        </w:rPr>
      </w:pPr>
      <w:r w:rsidRPr="00156184">
        <w:rPr>
          <w:b/>
          <w:bCs/>
          <w:i/>
          <w:iCs/>
        </w:rPr>
        <w:t>http://&lt;</w:t>
      </w:r>
      <w:r w:rsidRPr="00156184">
        <w:rPr>
          <w:b/>
          <w:bCs/>
          <w:i/>
          <w:iCs/>
          <w:highlight w:val="green"/>
        </w:rPr>
        <w:t>servidorJenkins</w:t>
      </w:r>
      <w:r w:rsidRPr="00156184">
        <w:rPr>
          <w:b/>
          <w:bCs/>
          <w:i/>
          <w:iCs/>
        </w:rPr>
        <w:t>&gt;:&lt;</w:t>
      </w:r>
      <w:r w:rsidRPr="00156184">
        <w:rPr>
          <w:b/>
          <w:bCs/>
          <w:i/>
          <w:iCs/>
          <w:highlight w:val="green"/>
        </w:rPr>
        <w:t>puerto</w:t>
      </w:r>
      <w:r w:rsidRPr="00156184">
        <w:rPr>
          <w:b/>
          <w:bCs/>
          <w:i/>
          <w:iCs/>
        </w:rPr>
        <w:t>&gt;/script</w:t>
      </w:r>
    </w:p>
    <w:p w14:paraId="309DCD44" w14:textId="22D091C6" w:rsidR="009D69C3" w:rsidRDefault="00156184" w:rsidP="00156184">
      <w:pPr>
        <w:spacing w:line="360" w:lineRule="auto"/>
        <w:jc w:val="center"/>
      </w:pPr>
      <w:r w:rsidRPr="00156184">
        <w:rPr>
          <w:noProof/>
        </w:rPr>
        <w:drawing>
          <wp:inline distT="0" distB="0" distL="0" distR="0" wp14:anchorId="367522CF" wp14:editId="02ADC8FF">
            <wp:extent cx="3930617" cy="1793875"/>
            <wp:effectExtent l="0" t="0" r="0" b="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43176" cy="1799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430"/>
      </w:tblGrid>
      <w:tr w:rsidR="00971B4F" w:rsidRPr="00971B4F" w14:paraId="31410E4E" w14:textId="77777777" w:rsidTr="00971B4F">
        <w:tc>
          <w:tcPr>
            <w:tcW w:w="9430" w:type="dxa"/>
          </w:tcPr>
          <w:p w14:paraId="4DB198D5" w14:textId="77777777" w:rsidR="00971B4F" w:rsidRPr="00971B4F" w:rsidRDefault="00971B4F" w:rsidP="008B6BAB">
            <w:pPr>
              <w:spacing w:line="360" w:lineRule="auto"/>
              <w:rPr>
                <w:sz w:val="14"/>
                <w:szCs w:val="14"/>
              </w:rPr>
            </w:pPr>
            <w:r w:rsidRPr="00971B4F">
              <w:rPr>
                <w:sz w:val="14"/>
                <w:szCs w:val="14"/>
              </w:rPr>
              <w:t>org.jenkinsci.plugins.scriptsecurity.scripts.ScriptApproval.get().approveSignature('staticMethod jenkins.model.Jenkins getInstance')</w:t>
            </w:r>
          </w:p>
        </w:tc>
      </w:tr>
      <w:tr w:rsidR="00971B4F" w:rsidRPr="00971B4F" w14:paraId="384C04EA" w14:textId="77777777" w:rsidTr="00971B4F">
        <w:tc>
          <w:tcPr>
            <w:tcW w:w="9430" w:type="dxa"/>
          </w:tcPr>
          <w:p w14:paraId="27CE8188" w14:textId="77777777" w:rsidR="00971B4F" w:rsidRPr="00971B4F" w:rsidRDefault="00971B4F" w:rsidP="008B6BAB">
            <w:pPr>
              <w:spacing w:line="360" w:lineRule="auto"/>
              <w:rPr>
                <w:sz w:val="14"/>
                <w:szCs w:val="14"/>
              </w:rPr>
            </w:pPr>
            <w:r w:rsidRPr="00971B4F">
              <w:rPr>
                <w:sz w:val="14"/>
                <w:szCs w:val="14"/>
              </w:rPr>
              <w:t>org.jenkinsci.plugins.scriptsecurity.scripts.ScriptApproval.get().approveSignature('new java.io.File java.lang.String')</w:t>
            </w:r>
          </w:p>
        </w:tc>
      </w:tr>
      <w:tr w:rsidR="00971B4F" w:rsidRPr="00971B4F" w14:paraId="6684618C" w14:textId="77777777" w:rsidTr="00971B4F">
        <w:tc>
          <w:tcPr>
            <w:tcW w:w="9430" w:type="dxa"/>
          </w:tcPr>
          <w:p w14:paraId="57655BEC" w14:textId="77777777" w:rsidR="00971B4F" w:rsidRPr="00971B4F" w:rsidRDefault="00971B4F" w:rsidP="008B6BAB">
            <w:pPr>
              <w:spacing w:line="360" w:lineRule="auto"/>
              <w:rPr>
                <w:sz w:val="14"/>
                <w:szCs w:val="14"/>
              </w:rPr>
            </w:pPr>
            <w:r w:rsidRPr="00971B4F">
              <w:rPr>
                <w:sz w:val="14"/>
                <w:szCs w:val="14"/>
              </w:rPr>
              <w:t>org.jenkinsci.plugins.scriptsecurity.scripts.ScriptApproval.get().approveSignature('method java.io.File getName')</w:t>
            </w:r>
          </w:p>
        </w:tc>
      </w:tr>
      <w:tr w:rsidR="00971B4F" w:rsidRPr="00971B4F" w14:paraId="157C65EF" w14:textId="77777777" w:rsidTr="00971B4F">
        <w:tc>
          <w:tcPr>
            <w:tcW w:w="9430" w:type="dxa"/>
          </w:tcPr>
          <w:p w14:paraId="7F9F1883" w14:textId="77777777" w:rsidR="00971B4F" w:rsidRPr="00971B4F" w:rsidRDefault="00971B4F" w:rsidP="008B6BAB">
            <w:pPr>
              <w:spacing w:line="360" w:lineRule="auto"/>
              <w:rPr>
                <w:sz w:val="14"/>
                <w:szCs w:val="14"/>
              </w:rPr>
            </w:pPr>
            <w:r w:rsidRPr="00971B4F">
              <w:rPr>
                <w:sz w:val="14"/>
                <w:szCs w:val="14"/>
              </w:rPr>
              <w:t>org.jenkinsci.plugins.scriptsecurity.scripts.ScriptApproval.get().approveSignature('staticMethod org.codehaus.groovy.runtime.DefaultGroovyMethods reverse java.util.List boolean')</w:t>
            </w:r>
          </w:p>
        </w:tc>
      </w:tr>
      <w:tr w:rsidR="00971B4F" w:rsidRPr="00971B4F" w14:paraId="40C8CE6B" w14:textId="77777777" w:rsidTr="00971B4F">
        <w:tc>
          <w:tcPr>
            <w:tcW w:w="9430" w:type="dxa"/>
          </w:tcPr>
          <w:p w14:paraId="605F3D8A" w14:textId="77777777" w:rsidR="00971B4F" w:rsidRPr="00971B4F" w:rsidRDefault="00971B4F" w:rsidP="008B6BAB">
            <w:pPr>
              <w:spacing w:line="360" w:lineRule="auto"/>
              <w:rPr>
                <w:sz w:val="14"/>
                <w:szCs w:val="14"/>
              </w:rPr>
            </w:pPr>
            <w:r w:rsidRPr="00971B4F">
              <w:rPr>
                <w:sz w:val="14"/>
                <w:szCs w:val="14"/>
              </w:rPr>
              <w:t>org.jenkinsci.plugins.scriptsecurity.scripts.ScriptApproval.get().approveSignature('staticMethod org.codehaus.groovy.runtime.DefaultGroovyMethods eachFileRecurse java.io.File groovy.io.FileType groovy.lang.Closure')</w:t>
            </w:r>
          </w:p>
        </w:tc>
      </w:tr>
      <w:tr w:rsidR="00971B4F" w:rsidRPr="00971B4F" w14:paraId="0EEEE469" w14:textId="77777777" w:rsidTr="00971B4F">
        <w:tc>
          <w:tcPr>
            <w:tcW w:w="9430" w:type="dxa"/>
          </w:tcPr>
          <w:p w14:paraId="72A3BF4D" w14:textId="77777777" w:rsidR="00971B4F" w:rsidRPr="00971B4F" w:rsidRDefault="00971B4F" w:rsidP="008B6BAB">
            <w:pPr>
              <w:spacing w:line="360" w:lineRule="auto"/>
              <w:rPr>
                <w:sz w:val="14"/>
                <w:szCs w:val="14"/>
              </w:rPr>
            </w:pPr>
            <w:r w:rsidRPr="00971B4F">
              <w:rPr>
                <w:sz w:val="14"/>
                <w:szCs w:val="14"/>
              </w:rPr>
              <w:t>org.jenkinsci.plugins.scriptsecurity.scripts.ScriptApproval.get().approveSignature('staticField groovy.io.FileType FILES')</w:t>
            </w:r>
          </w:p>
        </w:tc>
      </w:tr>
      <w:tr w:rsidR="00971B4F" w:rsidRPr="00971B4F" w14:paraId="63F158BD" w14:textId="77777777" w:rsidTr="00971B4F">
        <w:tc>
          <w:tcPr>
            <w:tcW w:w="9430" w:type="dxa"/>
          </w:tcPr>
          <w:p w14:paraId="7DBD584C" w14:textId="77777777" w:rsidR="00971B4F" w:rsidRPr="00971B4F" w:rsidRDefault="00971B4F" w:rsidP="008B6BAB">
            <w:pPr>
              <w:spacing w:line="360" w:lineRule="auto"/>
              <w:rPr>
                <w:sz w:val="14"/>
                <w:szCs w:val="14"/>
              </w:rPr>
            </w:pPr>
            <w:r w:rsidRPr="00971B4F">
              <w:rPr>
                <w:sz w:val="14"/>
                <w:szCs w:val="14"/>
              </w:rPr>
              <w:t>org.jenkinsci.plugins.scriptsecurity.scripts.ScriptApproval.get().approveSignature('method jenkins.model.Jenkins getAuthorizationStrategy')</w:t>
            </w:r>
          </w:p>
        </w:tc>
      </w:tr>
      <w:tr w:rsidR="00971B4F" w:rsidRPr="00971B4F" w14:paraId="660CFD69" w14:textId="77777777" w:rsidTr="00971B4F">
        <w:tc>
          <w:tcPr>
            <w:tcW w:w="9430" w:type="dxa"/>
          </w:tcPr>
          <w:p w14:paraId="3CE631B0" w14:textId="77777777" w:rsidR="00971B4F" w:rsidRPr="00971B4F" w:rsidRDefault="00971B4F" w:rsidP="008B6BAB">
            <w:pPr>
              <w:spacing w:line="360" w:lineRule="auto"/>
              <w:rPr>
                <w:sz w:val="14"/>
                <w:szCs w:val="14"/>
              </w:rPr>
            </w:pPr>
            <w:r w:rsidRPr="00971B4F">
              <w:rPr>
                <w:sz w:val="14"/>
                <w:szCs w:val="14"/>
              </w:rPr>
              <w:t>org.jenkinsci.plugins.scriptsecurity.scripts.ScriptApproval.get().approveSignature('method com.michelin.cio.hudson.plugins.rolestrategy.RoleMap getSidsForRole java.lang.String')</w:t>
            </w:r>
          </w:p>
        </w:tc>
      </w:tr>
      <w:tr w:rsidR="00971B4F" w:rsidRPr="00971B4F" w14:paraId="2D2715CA" w14:textId="77777777" w:rsidTr="00971B4F">
        <w:tc>
          <w:tcPr>
            <w:tcW w:w="9430" w:type="dxa"/>
          </w:tcPr>
          <w:p w14:paraId="1B628222" w14:textId="77777777" w:rsidR="00971B4F" w:rsidRPr="00971B4F" w:rsidRDefault="00971B4F" w:rsidP="008B6BAB">
            <w:pPr>
              <w:spacing w:line="360" w:lineRule="auto"/>
              <w:rPr>
                <w:sz w:val="14"/>
                <w:szCs w:val="14"/>
              </w:rPr>
            </w:pPr>
            <w:r w:rsidRPr="00971B4F">
              <w:rPr>
                <w:sz w:val="14"/>
                <w:szCs w:val="14"/>
              </w:rPr>
              <w:t>org.jenkinsci.plugins.scriptsecurity.scripts.ScriptApproval.get().approveSignature('method com.michelin.cio.hudson.plugins.rolestrategy.RoleBasedAuthorizationStrategy getRoleMap com.synopsys.arc.jenkins.plugins.rolestrategy.RoleType')</w:t>
            </w:r>
          </w:p>
        </w:tc>
      </w:tr>
      <w:tr w:rsidR="00971B4F" w:rsidRPr="00971B4F" w14:paraId="5687BF0A" w14:textId="77777777" w:rsidTr="00971B4F">
        <w:tc>
          <w:tcPr>
            <w:tcW w:w="9430" w:type="dxa"/>
          </w:tcPr>
          <w:p w14:paraId="4F7BAC24" w14:textId="77777777" w:rsidR="00971B4F" w:rsidRPr="00971B4F" w:rsidRDefault="00971B4F" w:rsidP="008B6BAB">
            <w:pPr>
              <w:spacing w:line="360" w:lineRule="auto"/>
              <w:rPr>
                <w:sz w:val="14"/>
                <w:szCs w:val="14"/>
              </w:rPr>
            </w:pPr>
            <w:r w:rsidRPr="00971B4F">
              <w:rPr>
                <w:sz w:val="14"/>
                <w:szCs w:val="14"/>
              </w:rPr>
              <w:t>org.jenkinsci.plugins.scriptsecurity.scripts.ScriptApproval.get().approveSignature('staticField com.synopsys.arc.jenkins.plugins.rolestrategy.RoleType Global')</w:t>
            </w:r>
          </w:p>
        </w:tc>
      </w:tr>
      <w:tr w:rsidR="00971B4F" w:rsidRPr="00971B4F" w14:paraId="38DB8E5F" w14:textId="77777777" w:rsidTr="00971B4F">
        <w:tc>
          <w:tcPr>
            <w:tcW w:w="9430" w:type="dxa"/>
          </w:tcPr>
          <w:p w14:paraId="30B8B3EE" w14:textId="77777777" w:rsidR="00971B4F" w:rsidRPr="00971B4F" w:rsidRDefault="00971B4F" w:rsidP="008B6BAB">
            <w:pPr>
              <w:spacing w:line="360" w:lineRule="auto"/>
              <w:rPr>
                <w:sz w:val="14"/>
                <w:szCs w:val="14"/>
              </w:rPr>
            </w:pPr>
            <w:r w:rsidRPr="00971B4F">
              <w:rPr>
                <w:sz w:val="14"/>
                <w:szCs w:val="14"/>
              </w:rPr>
              <w:t>org.jenkinsci.plugins.scriptsecurity.scripts.ScriptApproval.get().approveSignature('staticMethod org.jenkinsci.plugins.scriptsecurity.scripts.ScriptApproval get')</w:t>
            </w:r>
          </w:p>
        </w:tc>
      </w:tr>
      <w:tr w:rsidR="00971B4F" w:rsidRPr="00971B4F" w14:paraId="28C6BADA" w14:textId="77777777" w:rsidTr="00971B4F">
        <w:tc>
          <w:tcPr>
            <w:tcW w:w="9430" w:type="dxa"/>
          </w:tcPr>
          <w:p w14:paraId="59F1B557" w14:textId="77777777" w:rsidR="00971B4F" w:rsidRPr="00971B4F" w:rsidRDefault="00971B4F" w:rsidP="008B6BAB">
            <w:pPr>
              <w:spacing w:line="360" w:lineRule="auto"/>
              <w:rPr>
                <w:sz w:val="14"/>
                <w:szCs w:val="14"/>
              </w:rPr>
            </w:pPr>
            <w:r w:rsidRPr="00971B4F">
              <w:rPr>
                <w:sz w:val="14"/>
                <w:szCs w:val="14"/>
              </w:rPr>
              <w:t>org.jenkinsci.plugins.scriptsecurity.scripts.ScriptApproval.get().approveSignature('method org.jenkinsci.plugins.scriptsecurity.scripts.ScriptApproval approveSignature java.lang.String')</w:t>
            </w:r>
          </w:p>
        </w:tc>
      </w:tr>
    </w:tbl>
    <w:p w14:paraId="08B8D677" w14:textId="000699F8" w:rsidR="00FA0034" w:rsidRDefault="00FA0034" w:rsidP="00C915BE">
      <w:pPr>
        <w:pStyle w:val="Ttulo2"/>
        <w:numPr>
          <w:ilvl w:val="0"/>
          <w:numId w:val="2"/>
        </w:numPr>
        <w:spacing w:after="0" w:line="360" w:lineRule="auto"/>
      </w:pPr>
      <w:bookmarkStart w:id="26" w:name="_Toc108521424"/>
      <w:r>
        <w:lastRenderedPageBreak/>
        <w:t xml:space="preserve">Flujo de </w:t>
      </w:r>
      <w:r w:rsidR="00B418F2">
        <w:t xml:space="preserve">ejecución de la </w:t>
      </w:r>
      <w:r>
        <w:t>solución (pipeline)</w:t>
      </w:r>
      <w:bookmarkEnd w:id="26"/>
    </w:p>
    <w:p w14:paraId="73156C3E" w14:textId="55BFC14E" w:rsidR="008A5961" w:rsidRDefault="009E2CE9" w:rsidP="00156184">
      <w:pPr>
        <w:spacing w:line="360" w:lineRule="auto"/>
        <w:jc w:val="center"/>
      </w:pPr>
      <w:r w:rsidRPr="009E2CE9">
        <w:rPr>
          <w:noProof/>
        </w:rPr>
        <w:drawing>
          <wp:inline distT="0" distB="0" distL="0" distR="0" wp14:anchorId="3867AC1F" wp14:editId="03E39466">
            <wp:extent cx="5375910" cy="3122762"/>
            <wp:effectExtent l="0" t="0" r="0" b="1905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93216" cy="313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B1405" w14:textId="77777777" w:rsidR="00EA7D7F" w:rsidRDefault="00EA7D7F" w:rsidP="00156184">
      <w:pPr>
        <w:spacing w:line="360" w:lineRule="auto"/>
      </w:pPr>
    </w:p>
    <w:p w14:paraId="78453B7A" w14:textId="0D99F9D8" w:rsidR="009E2CE9" w:rsidRPr="00412DF2" w:rsidRDefault="00412DF2" w:rsidP="009E2CE9">
      <w:pPr>
        <w:spacing w:line="360" w:lineRule="auto"/>
        <w:rPr>
          <w:b/>
          <w:bCs/>
        </w:rPr>
      </w:pPr>
      <w:r w:rsidRPr="00412DF2">
        <w:rPr>
          <w:b/>
          <w:bCs/>
        </w:rPr>
        <w:t>Roles y responsabilidades</w:t>
      </w:r>
      <w:r>
        <w:rPr>
          <w:b/>
          <w:bCs/>
        </w:rPr>
        <w:t xml:space="preserve"> flujo de versionamiento</w:t>
      </w: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838"/>
        <w:gridCol w:w="2552"/>
        <w:gridCol w:w="2126"/>
        <w:gridCol w:w="2693"/>
      </w:tblGrid>
      <w:tr w:rsidR="0087328E" w14:paraId="31EDE4E8" w14:textId="77777777" w:rsidTr="0087328E">
        <w:tc>
          <w:tcPr>
            <w:tcW w:w="1838" w:type="dxa"/>
          </w:tcPr>
          <w:p w14:paraId="13079FA0" w14:textId="0A1A2260" w:rsidR="0087328E" w:rsidRDefault="0087328E" w:rsidP="00412DF2">
            <w:pPr>
              <w:spacing w:after="0" w:line="360" w:lineRule="auto"/>
              <w:jc w:val="center"/>
            </w:pPr>
          </w:p>
        </w:tc>
        <w:tc>
          <w:tcPr>
            <w:tcW w:w="2552" w:type="dxa"/>
          </w:tcPr>
          <w:p w14:paraId="26836A9C" w14:textId="1DFFC37B" w:rsidR="0087328E" w:rsidRPr="0087328E" w:rsidRDefault="0087328E" w:rsidP="00412DF2">
            <w:pPr>
              <w:spacing w:after="0" w:line="360" w:lineRule="auto"/>
              <w:rPr>
                <w:sz w:val="20"/>
                <w:szCs w:val="20"/>
              </w:rPr>
            </w:pPr>
            <w:r w:rsidRPr="0087328E">
              <w:rPr>
                <w:sz w:val="20"/>
                <w:szCs w:val="20"/>
              </w:rPr>
              <w:t>DESARROLLO</w:t>
            </w:r>
          </w:p>
        </w:tc>
        <w:tc>
          <w:tcPr>
            <w:tcW w:w="2126" w:type="dxa"/>
          </w:tcPr>
          <w:p w14:paraId="1A9D9FF7" w14:textId="5B45E8A6" w:rsidR="0087328E" w:rsidRPr="0087328E" w:rsidRDefault="0087328E" w:rsidP="00412DF2">
            <w:pPr>
              <w:spacing w:after="0" w:line="360" w:lineRule="auto"/>
              <w:rPr>
                <w:sz w:val="20"/>
                <w:szCs w:val="20"/>
              </w:rPr>
            </w:pPr>
            <w:r w:rsidRPr="0087328E">
              <w:rPr>
                <w:sz w:val="20"/>
                <w:szCs w:val="20"/>
              </w:rPr>
              <w:t>REPOSITORIO GIT</w:t>
            </w:r>
          </w:p>
        </w:tc>
        <w:tc>
          <w:tcPr>
            <w:tcW w:w="2693" w:type="dxa"/>
          </w:tcPr>
          <w:p w14:paraId="45CBAE63" w14:textId="6C308AEE" w:rsidR="0087328E" w:rsidRDefault="0087328E" w:rsidP="00412DF2">
            <w:pPr>
              <w:spacing w:after="0" w:line="360" w:lineRule="auto"/>
            </w:pPr>
            <w:r>
              <w:t>JENKINS</w:t>
            </w:r>
          </w:p>
        </w:tc>
      </w:tr>
      <w:tr w:rsidR="0087328E" w14:paraId="38BF96F1" w14:textId="77777777" w:rsidTr="0087328E">
        <w:tc>
          <w:tcPr>
            <w:tcW w:w="1838" w:type="dxa"/>
          </w:tcPr>
          <w:p w14:paraId="05A5B4E6" w14:textId="77777777" w:rsidR="0087328E" w:rsidRDefault="0087328E" w:rsidP="0087328E">
            <w:pPr>
              <w:spacing w:line="360" w:lineRule="auto"/>
              <w:jc w:val="center"/>
            </w:pPr>
          </w:p>
          <w:p w14:paraId="41198404" w14:textId="77777777" w:rsidR="0087328E" w:rsidRDefault="0087328E" w:rsidP="0087328E">
            <w:pPr>
              <w:spacing w:line="360" w:lineRule="auto"/>
              <w:jc w:val="center"/>
            </w:pPr>
          </w:p>
          <w:p w14:paraId="0AEA6A98" w14:textId="77777777" w:rsidR="0087328E" w:rsidRDefault="0087328E" w:rsidP="0087328E">
            <w:pPr>
              <w:spacing w:line="360" w:lineRule="auto"/>
              <w:jc w:val="center"/>
            </w:pPr>
          </w:p>
          <w:p w14:paraId="75DB5371" w14:textId="5E07F43A" w:rsidR="0087328E" w:rsidRDefault="0087328E" w:rsidP="0087328E">
            <w:pPr>
              <w:spacing w:line="360" w:lineRule="auto"/>
            </w:pPr>
            <w:r w:rsidRPr="0087328E">
              <w:rPr>
                <w:b/>
                <w:bCs/>
                <w:sz w:val="24"/>
                <w:szCs w:val="24"/>
              </w:rPr>
              <w:t>Develop CDI</w:t>
            </w:r>
          </w:p>
        </w:tc>
        <w:tc>
          <w:tcPr>
            <w:tcW w:w="2552" w:type="dxa"/>
          </w:tcPr>
          <w:p w14:paraId="1F19132E" w14:textId="77777777" w:rsidR="0087328E" w:rsidRDefault="0087328E" w:rsidP="00C915BE">
            <w:pPr>
              <w:pStyle w:val="Prrafodelista"/>
              <w:numPr>
                <w:ilvl w:val="0"/>
                <w:numId w:val="4"/>
              </w:numPr>
              <w:spacing w:line="360" w:lineRule="auto"/>
              <w:ind w:left="96" w:hanging="218"/>
            </w:pPr>
            <w:r w:rsidRPr="0087328E">
              <w:t>Generar el cambio en la instancia de QA de Watson Assistant</w:t>
            </w:r>
          </w:p>
          <w:p w14:paraId="7A1D059E" w14:textId="3D8B2BB8" w:rsidR="0087328E" w:rsidRPr="0087328E" w:rsidRDefault="0087328E" w:rsidP="00C915BE">
            <w:pPr>
              <w:pStyle w:val="Prrafodelista"/>
              <w:numPr>
                <w:ilvl w:val="0"/>
                <w:numId w:val="4"/>
              </w:numPr>
              <w:spacing w:line="360" w:lineRule="auto"/>
              <w:ind w:left="96" w:hanging="218"/>
            </w:pPr>
            <w:r w:rsidRPr="0087328E">
              <w:t xml:space="preserve">Realizar los cambios necesarios en el archivo </w:t>
            </w:r>
            <w:r w:rsidRPr="0087328E">
              <w:rPr>
                <w:b/>
                <w:bCs/>
              </w:rPr>
              <w:t>config.properties</w:t>
            </w:r>
            <w:r w:rsidRPr="0087328E">
              <w:t xml:space="preserve"> en base a la información revisada en el punto 4.2.1</w:t>
            </w:r>
          </w:p>
        </w:tc>
        <w:tc>
          <w:tcPr>
            <w:tcW w:w="2126" w:type="dxa"/>
          </w:tcPr>
          <w:p w14:paraId="34046CA9" w14:textId="77777777" w:rsidR="0087328E" w:rsidRDefault="0087328E" w:rsidP="00C915BE">
            <w:pPr>
              <w:pStyle w:val="Prrafodelista"/>
              <w:numPr>
                <w:ilvl w:val="0"/>
                <w:numId w:val="4"/>
              </w:numPr>
              <w:spacing w:line="360" w:lineRule="auto"/>
              <w:ind w:left="96" w:hanging="218"/>
            </w:pPr>
            <w:r>
              <w:t>Solicitar la creación de repositorio del proyecto en github al control de software</w:t>
            </w:r>
          </w:p>
          <w:p w14:paraId="466D6A12" w14:textId="28C96BC8" w:rsidR="0087328E" w:rsidRDefault="0087328E" w:rsidP="00C915BE">
            <w:pPr>
              <w:pStyle w:val="Prrafodelista"/>
              <w:numPr>
                <w:ilvl w:val="0"/>
                <w:numId w:val="4"/>
              </w:numPr>
              <w:spacing w:line="360" w:lineRule="auto"/>
              <w:ind w:left="96" w:hanging="218"/>
            </w:pPr>
            <w:r>
              <w:t>Generar el push a la rama de develop de los cambios sobre el archivo de configuraciones</w:t>
            </w:r>
          </w:p>
        </w:tc>
        <w:tc>
          <w:tcPr>
            <w:tcW w:w="2693" w:type="dxa"/>
          </w:tcPr>
          <w:p w14:paraId="67D02F9D" w14:textId="21D7824C" w:rsidR="0087328E" w:rsidRDefault="0087328E" w:rsidP="0087328E">
            <w:pPr>
              <w:spacing w:line="360" w:lineRule="auto"/>
            </w:pPr>
          </w:p>
        </w:tc>
      </w:tr>
      <w:tr w:rsidR="0087328E" w14:paraId="1DD2D783" w14:textId="77777777" w:rsidTr="0087328E">
        <w:tc>
          <w:tcPr>
            <w:tcW w:w="1838" w:type="dxa"/>
          </w:tcPr>
          <w:p w14:paraId="7E4B9A5D" w14:textId="77777777" w:rsidR="0087328E" w:rsidRDefault="0087328E" w:rsidP="0087328E">
            <w:pPr>
              <w:spacing w:line="360" w:lineRule="auto"/>
              <w:rPr>
                <w:sz w:val="24"/>
                <w:szCs w:val="24"/>
              </w:rPr>
            </w:pPr>
          </w:p>
          <w:p w14:paraId="0E736310" w14:textId="78E1822B" w:rsidR="0087328E" w:rsidRPr="0087328E" w:rsidRDefault="0087328E" w:rsidP="0087328E">
            <w:pPr>
              <w:spacing w:line="360" w:lineRule="auto"/>
              <w:rPr>
                <w:b/>
                <w:bCs/>
              </w:rPr>
            </w:pPr>
            <w:r w:rsidRPr="0087328E">
              <w:rPr>
                <w:b/>
                <w:bCs/>
                <w:sz w:val="24"/>
                <w:szCs w:val="24"/>
              </w:rPr>
              <w:t>Control de Software</w:t>
            </w:r>
          </w:p>
        </w:tc>
        <w:tc>
          <w:tcPr>
            <w:tcW w:w="2552" w:type="dxa"/>
          </w:tcPr>
          <w:p w14:paraId="7BAC1AED" w14:textId="77777777" w:rsidR="0087328E" w:rsidRDefault="0087328E" w:rsidP="0087328E">
            <w:pPr>
              <w:spacing w:line="360" w:lineRule="auto"/>
            </w:pPr>
          </w:p>
        </w:tc>
        <w:tc>
          <w:tcPr>
            <w:tcW w:w="2126" w:type="dxa"/>
          </w:tcPr>
          <w:p w14:paraId="1491E631" w14:textId="79924641" w:rsidR="0087328E" w:rsidRDefault="0087328E" w:rsidP="0087328E">
            <w:pPr>
              <w:spacing w:line="360" w:lineRule="auto"/>
            </w:pPr>
            <w:r>
              <w:t xml:space="preserve">Crear repositorio generado solicitado en base al proyecto </w:t>
            </w:r>
            <w:r w:rsidRPr="00E00812">
              <w:rPr>
                <w:b/>
                <w:bCs/>
              </w:rPr>
              <w:t>skill_watson_whatsapp</w:t>
            </w:r>
            <w:r>
              <w:t>.</w:t>
            </w:r>
          </w:p>
        </w:tc>
        <w:tc>
          <w:tcPr>
            <w:tcW w:w="2693" w:type="dxa"/>
          </w:tcPr>
          <w:p w14:paraId="6695D9D6" w14:textId="77777777" w:rsidR="0087328E" w:rsidRDefault="0087328E" w:rsidP="0087328E">
            <w:pPr>
              <w:spacing w:line="360" w:lineRule="auto"/>
            </w:pPr>
          </w:p>
        </w:tc>
      </w:tr>
      <w:tr w:rsidR="0087328E" w14:paraId="3A179610" w14:textId="77777777" w:rsidTr="0087328E">
        <w:tc>
          <w:tcPr>
            <w:tcW w:w="1838" w:type="dxa"/>
          </w:tcPr>
          <w:p w14:paraId="0ABD23F0" w14:textId="77777777" w:rsidR="0087328E" w:rsidRDefault="0087328E" w:rsidP="0087328E">
            <w:pPr>
              <w:spacing w:line="360" w:lineRule="auto"/>
              <w:rPr>
                <w:b/>
                <w:bCs/>
                <w:sz w:val="24"/>
                <w:szCs w:val="24"/>
              </w:rPr>
            </w:pPr>
          </w:p>
          <w:p w14:paraId="64813BC1" w14:textId="77777777" w:rsidR="0087328E" w:rsidRDefault="0087328E" w:rsidP="0087328E">
            <w:pPr>
              <w:spacing w:line="360" w:lineRule="auto"/>
              <w:rPr>
                <w:b/>
                <w:bCs/>
                <w:sz w:val="24"/>
                <w:szCs w:val="24"/>
              </w:rPr>
            </w:pPr>
          </w:p>
          <w:p w14:paraId="3CA27E3A" w14:textId="15186902" w:rsidR="0087328E" w:rsidRDefault="0087328E" w:rsidP="0087328E">
            <w:pPr>
              <w:spacing w:line="360" w:lineRule="auto"/>
            </w:pPr>
            <w:r w:rsidRPr="0087328E">
              <w:rPr>
                <w:b/>
                <w:bCs/>
                <w:sz w:val="24"/>
                <w:szCs w:val="24"/>
              </w:rPr>
              <w:t>Infraestructura Cloud</w:t>
            </w:r>
          </w:p>
        </w:tc>
        <w:tc>
          <w:tcPr>
            <w:tcW w:w="2552" w:type="dxa"/>
          </w:tcPr>
          <w:p w14:paraId="40D15568" w14:textId="19B74143" w:rsidR="0087328E" w:rsidRDefault="0087328E" w:rsidP="0087328E">
            <w:pPr>
              <w:spacing w:line="360" w:lineRule="auto"/>
            </w:pPr>
          </w:p>
        </w:tc>
        <w:tc>
          <w:tcPr>
            <w:tcW w:w="2126" w:type="dxa"/>
          </w:tcPr>
          <w:p w14:paraId="39C6448F" w14:textId="329F5F74" w:rsidR="0087328E" w:rsidRDefault="0087328E" w:rsidP="0087328E">
            <w:pPr>
              <w:spacing w:line="360" w:lineRule="auto"/>
            </w:pPr>
            <w:r>
              <w:t xml:space="preserve">En conjunto con Develop se debe modificar el archivo </w:t>
            </w:r>
            <w:r w:rsidRPr="00412DF2">
              <w:rPr>
                <w:b/>
                <w:bCs/>
              </w:rPr>
              <w:t>config.properties</w:t>
            </w:r>
            <w:r>
              <w:t xml:space="preserve"> con la información de los workspace de producción. Según el lo revisado </w:t>
            </w:r>
            <w:r w:rsidRPr="0087328E">
              <w:t>en el punto 4.2.1</w:t>
            </w:r>
          </w:p>
        </w:tc>
        <w:tc>
          <w:tcPr>
            <w:tcW w:w="2693" w:type="dxa"/>
          </w:tcPr>
          <w:p w14:paraId="52BFFBE0" w14:textId="1C963E95" w:rsidR="0087328E" w:rsidRDefault="0087328E" w:rsidP="0087328E">
            <w:pPr>
              <w:spacing w:line="360" w:lineRule="auto"/>
            </w:pPr>
          </w:p>
          <w:p w14:paraId="4AEBA3A2" w14:textId="08EE3B71" w:rsidR="0087328E" w:rsidRPr="0087328E" w:rsidRDefault="0087328E" w:rsidP="00C915BE">
            <w:pPr>
              <w:pStyle w:val="Prrafodelista"/>
              <w:numPr>
                <w:ilvl w:val="0"/>
                <w:numId w:val="4"/>
              </w:numPr>
              <w:spacing w:line="360" w:lineRule="auto"/>
              <w:ind w:left="96" w:hanging="218"/>
            </w:pPr>
            <w:r w:rsidRPr="0087328E">
              <w:t xml:space="preserve">Creación de Skills </w:t>
            </w:r>
            <w:r w:rsidR="00412DF2">
              <w:t>en instancia de ibm cloud productivo</w:t>
            </w:r>
            <w:r w:rsidRPr="0087328E">
              <w:t xml:space="preserve"> si es necesario</w:t>
            </w:r>
          </w:p>
          <w:p w14:paraId="7E6162E9" w14:textId="7A47B554" w:rsidR="0087328E" w:rsidRPr="0087328E" w:rsidRDefault="0087328E" w:rsidP="00C915BE">
            <w:pPr>
              <w:pStyle w:val="Prrafodelista"/>
              <w:numPr>
                <w:ilvl w:val="0"/>
                <w:numId w:val="4"/>
              </w:numPr>
              <w:spacing w:line="360" w:lineRule="auto"/>
              <w:ind w:left="96" w:hanging="218"/>
            </w:pPr>
            <w:r w:rsidRPr="0087328E">
              <w:t xml:space="preserve">Creación </w:t>
            </w:r>
            <w:r w:rsidR="00C74C91">
              <w:t>y configuración del</w:t>
            </w:r>
            <w:r w:rsidRPr="0087328E">
              <w:t xml:space="preserve"> job en Jenkins</w:t>
            </w:r>
            <w:r w:rsidR="00412DF2">
              <w:t xml:space="preserve"> (flujo versionamiento, flujo de reverso)</w:t>
            </w:r>
          </w:p>
          <w:p w14:paraId="0367A452" w14:textId="027E877B" w:rsidR="0087328E" w:rsidRPr="0087328E" w:rsidRDefault="00412DF2" w:rsidP="00C915BE">
            <w:pPr>
              <w:pStyle w:val="Prrafodelista"/>
              <w:numPr>
                <w:ilvl w:val="0"/>
                <w:numId w:val="4"/>
              </w:numPr>
              <w:spacing w:line="360" w:lineRule="auto"/>
              <w:ind w:left="96" w:hanging="218"/>
            </w:pPr>
            <w:r>
              <w:t>Ejecución y aprobación de pipeline</w:t>
            </w:r>
            <w:r w:rsidR="00BC2A57">
              <w:t xml:space="preserve"> de versionamiento</w:t>
            </w:r>
            <w:r>
              <w:t xml:space="preserve"> </w:t>
            </w:r>
          </w:p>
        </w:tc>
      </w:tr>
    </w:tbl>
    <w:p w14:paraId="47A11C06" w14:textId="77777777" w:rsidR="00EA7D7F" w:rsidRDefault="00EA7D7F" w:rsidP="00156184">
      <w:pPr>
        <w:spacing w:line="360" w:lineRule="auto"/>
      </w:pPr>
    </w:p>
    <w:p w14:paraId="54C3DB49" w14:textId="3EE92605" w:rsidR="008A5961" w:rsidRPr="008A5961" w:rsidRDefault="009E2CE9" w:rsidP="00156184">
      <w:pPr>
        <w:spacing w:line="360" w:lineRule="auto"/>
      </w:pPr>
      <w:r w:rsidRPr="009E2CE9">
        <w:rPr>
          <w:noProof/>
        </w:rPr>
        <w:drawing>
          <wp:inline distT="0" distB="0" distL="0" distR="0" wp14:anchorId="11645AC5" wp14:editId="4DF0D363">
            <wp:extent cx="5994400" cy="2856230"/>
            <wp:effectExtent l="0" t="0" r="6350" b="1270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9440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F3D49" w14:textId="4AD01A9B" w:rsidR="00FA0034" w:rsidRDefault="00FA0034" w:rsidP="00156184">
      <w:pPr>
        <w:spacing w:line="360" w:lineRule="auto"/>
      </w:pPr>
    </w:p>
    <w:p w14:paraId="195D2A3D" w14:textId="4AF21FEE" w:rsidR="00412DF2" w:rsidRPr="00412DF2" w:rsidRDefault="00412DF2" w:rsidP="00412DF2">
      <w:pPr>
        <w:spacing w:line="360" w:lineRule="auto"/>
        <w:rPr>
          <w:b/>
          <w:bCs/>
        </w:rPr>
      </w:pPr>
      <w:r w:rsidRPr="00412DF2">
        <w:rPr>
          <w:b/>
          <w:bCs/>
        </w:rPr>
        <w:t>Roles y responsabilidades</w:t>
      </w:r>
      <w:r>
        <w:rPr>
          <w:b/>
          <w:bCs/>
        </w:rPr>
        <w:t xml:space="preserve"> flujo de reverso</w:t>
      </w: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838"/>
        <w:gridCol w:w="6662"/>
      </w:tblGrid>
      <w:tr w:rsidR="00BC2A57" w14:paraId="1A752B34" w14:textId="77777777" w:rsidTr="00BC2A57">
        <w:tc>
          <w:tcPr>
            <w:tcW w:w="1838" w:type="dxa"/>
          </w:tcPr>
          <w:p w14:paraId="0CA8076E" w14:textId="77777777" w:rsidR="00BC2A57" w:rsidRDefault="00BC2A57" w:rsidP="002D46E9">
            <w:pPr>
              <w:spacing w:after="0" w:line="360" w:lineRule="auto"/>
              <w:jc w:val="center"/>
            </w:pPr>
          </w:p>
        </w:tc>
        <w:tc>
          <w:tcPr>
            <w:tcW w:w="6662" w:type="dxa"/>
          </w:tcPr>
          <w:p w14:paraId="40ABD0C7" w14:textId="77777777" w:rsidR="00BC2A57" w:rsidRDefault="00BC2A57" w:rsidP="002D46E9">
            <w:pPr>
              <w:spacing w:after="0" w:line="360" w:lineRule="auto"/>
            </w:pPr>
            <w:r>
              <w:t>JENKINS</w:t>
            </w:r>
          </w:p>
        </w:tc>
      </w:tr>
      <w:tr w:rsidR="00BC2A57" w14:paraId="70499A10" w14:textId="77777777" w:rsidTr="00BC2A57">
        <w:tc>
          <w:tcPr>
            <w:tcW w:w="1838" w:type="dxa"/>
          </w:tcPr>
          <w:p w14:paraId="45022150" w14:textId="77777777" w:rsidR="00BC2A57" w:rsidRDefault="00BC2A57" w:rsidP="002D46E9">
            <w:pPr>
              <w:spacing w:line="360" w:lineRule="auto"/>
            </w:pPr>
            <w:r w:rsidRPr="0087328E">
              <w:rPr>
                <w:b/>
                <w:bCs/>
                <w:sz w:val="24"/>
                <w:szCs w:val="24"/>
              </w:rPr>
              <w:t>Develop CDI</w:t>
            </w:r>
          </w:p>
        </w:tc>
        <w:tc>
          <w:tcPr>
            <w:tcW w:w="6662" w:type="dxa"/>
          </w:tcPr>
          <w:p w14:paraId="61F0DC8B" w14:textId="5E473196" w:rsidR="00BC2A57" w:rsidRDefault="00BC2A57" w:rsidP="002D46E9">
            <w:pPr>
              <w:spacing w:line="360" w:lineRule="auto"/>
            </w:pPr>
            <w:r>
              <w:t>Soporte para selección de versión a reversar</w:t>
            </w:r>
          </w:p>
        </w:tc>
      </w:tr>
      <w:tr w:rsidR="00BC2A57" w14:paraId="67E6B9EF" w14:textId="77777777" w:rsidTr="00BC2A57">
        <w:tc>
          <w:tcPr>
            <w:tcW w:w="1838" w:type="dxa"/>
          </w:tcPr>
          <w:p w14:paraId="7A024517" w14:textId="77777777" w:rsidR="00BC2A57" w:rsidRDefault="00BC2A57" w:rsidP="002D46E9">
            <w:pPr>
              <w:spacing w:line="360" w:lineRule="auto"/>
            </w:pPr>
            <w:r w:rsidRPr="0087328E">
              <w:rPr>
                <w:b/>
                <w:bCs/>
                <w:sz w:val="24"/>
                <w:szCs w:val="24"/>
              </w:rPr>
              <w:t>Infraestructura Cloud</w:t>
            </w:r>
          </w:p>
        </w:tc>
        <w:tc>
          <w:tcPr>
            <w:tcW w:w="6662" w:type="dxa"/>
          </w:tcPr>
          <w:p w14:paraId="39EA2DAB" w14:textId="764B1E50" w:rsidR="00BC2A57" w:rsidRPr="0087328E" w:rsidRDefault="00BC2A57" w:rsidP="00BC2A57">
            <w:pPr>
              <w:pStyle w:val="Prrafodelista"/>
              <w:spacing w:line="360" w:lineRule="auto"/>
              <w:ind w:left="96"/>
            </w:pPr>
            <w:r>
              <w:t>Ejecución del pipeline de reversos según lo indique el equipo de Develop CDI</w:t>
            </w:r>
          </w:p>
        </w:tc>
      </w:tr>
    </w:tbl>
    <w:p w14:paraId="767C2033" w14:textId="78772D08" w:rsidR="00FA0034" w:rsidRDefault="00FA0034" w:rsidP="00156184">
      <w:pPr>
        <w:spacing w:line="360" w:lineRule="auto"/>
      </w:pPr>
    </w:p>
    <w:p w14:paraId="44EDCF33" w14:textId="7C40F1B9" w:rsidR="00FA0034" w:rsidRDefault="00FA0034" w:rsidP="00156184">
      <w:pPr>
        <w:spacing w:line="360" w:lineRule="auto"/>
      </w:pPr>
    </w:p>
    <w:sectPr w:rsidR="00FA0034" w:rsidSect="001E1E0F">
      <w:headerReference w:type="default" r:id="rId44"/>
      <w:footerReference w:type="default" r:id="rId45"/>
      <w:pgSz w:w="11907" w:h="16839" w:code="9"/>
      <w:pgMar w:top="1148" w:right="1417" w:bottom="1148" w:left="1050" w:header="709" w:footer="709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945049D" w14:textId="77777777" w:rsidR="001B2937" w:rsidRDefault="001B2937">
      <w:pPr>
        <w:spacing w:after="0" w:line="240" w:lineRule="auto"/>
      </w:pPr>
      <w:r>
        <w:separator/>
      </w:r>
    </w:p>
    <w:p w14:paraId="17CEF971" w14:textId="77777777" w:rsidR="001B2937" w:rsidRDefault="001B2937"/>
  </w:endnote>
  <w:endnote w:type="continuationSeparator" w:id="0">
    <w:p w14:paraId="23BCEB65" w14:textId="77777777" w:rsidR="001B2937" w:rsidRDefault="001B2937">
      <w:pPr>
        <w:spacing w:after="0" w:line="240" w:lineRule="auto"/>
      </w:pPr>
      <w:r>
        <w:continuationSeparator/>
      </w:r>
    </w:p>
    <w:p w14:paraId="219F4701" w14:textId="77777777" w:rsidR="001B2937" w:rsidRDefault="001B293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tarSymbol">
    <w:altName w:val="Segoe UI Symbol"/>
    <w:charset w:val="02"/>
    <w:family w:val="auto"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yriad Pro">
    <w:altName w:val="Arial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92F408C" w14:textId="13A96914" w:rsidR="00204E5D" w:rsidRDefault="00204E5D">
    <w:pPr>
      <w:pStyle w:val="Piedepgina"/>
      <w:jc w:val="right"/>
    </w:pPr>
    <w:r>
      <w:rPr>
        <w:noProof/>
      </w:rPr>
      <w:drawing>
        <wp:anchor distT="0" distB="0" distL="114300" distR="114300" simplePos="0" relativeHeight="251658752" behindDoc="1" locked="0" layoutInCell="1" allowOverlap="1" wp14:anchorId="3511B721" wp14:editId="03AB2B2F">
          <wp:simplePos x="0" y="0"/>
          <wp:positionH relativeFrom="column">
            <wp:posOffset>-112395</wp:posOffset>
          </wp:positionH>
          <wp:positionV relativeFrom="paragraph">
            <wp:posOffset>38735</wp:posOffset>
          </wp:positionV>
          <wp:extent cx="1740535" cy="215265"/>
          <wp:effectExtent l="0" t="0" r="0" b="0"/>
          <wp:wrapTight wrapText="bothSides">
            <wp:wrapPolygon edited="0">
              <wp:start x="13712" y="0"/>
              <wp:lineTo x="0" y="0"/>
              <wp:lineTo x="0" y="17204"/>
              <wp:lineTo x="13712" y="19115"/>
              <wp:lineTo x="21277" y="19115"/>
              <wp:lineTo x="21277" y="0"/>
              <wp:lineTo x="13712" y="0"/>
            </wp:wrapPolygon>
          </wp:wrapTight>
          <wp:docPr id="2" name="Imagen 5" descr="pict√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5" descr="pict√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40535" cy="2152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fldChar w:fldCharType="begin"/>
    </w:r>
    <w:r>
      <w:instrText>PAGE   \* MERGEFORMAT</w:instrText>
    </w:r>
    <w:r>
      <w:fldChar w:fldCharType="separate"/>
    </w:r>
    <w:r w:rsidR="00CF4652" w:rsidRPr="00CF4652">
      <w:rPr>
        <w:noProof/>
        <w:lang w:val="es-ES"/>
      </w:rPr>
      <w:t>15</w:t>
    </w:r>
    <w:r>
      <w:rPr>
        <w:noProof/>
        <w:lang w:val="es-ES"/>
      </w:rPr>
      <w:fldChar w:fldCharType="end"/>
    </w:r>
  </w:p>
  <w:p w14:paraId="44CBFBF9" w14:textId="77777777" w:rsidR="00204E5D" w:rsidRPr="00581D26" w:rsidRDefault="00204E5D" w:rsidP="00581D26">
    <w:pPr>
      <w:pStyle w:val="Piedepgina"/>
      <w:jc w:val="center"/>
      <w:rPr>
        <w:sz w:val="14"/>
      </w:rPr>
    </w:pPr>
    <w:r>
      <w:rPr>
        <w:sz w:val="14"/>
      </w:rPr>
      <w:t xml:space="preserve">       </w:t>
    </w:r>
  </w:p>
  <w:p w14:paraId="608E6A61" w14:textId="77777777" w:rsidR="00204E5D" w:rsidRPr="00581D26" w:rsidRDefault="00204E5D">
    <w:pPr>
      <w:pStyle w:val="Piedepgina"/>
      <w:rPr>
        <w:sz w:val="6"/>
      </w:rPr>
    </w:pPr>
  </w:p>
  <w:p w14:paraId="5293ECCB" w14:textId="77777777" w:rsidR="00562D2D" w:rsidRDefault="00562D2D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E631A14" w14:textId="77777777" w:rsidR="001B2937" w:rsidRDefault="001B2937">
      <w:pPr>
        <w:spacing w:after="0" w:line="240" w:lineRule="auto"/>
      </w:pPr>
      <w:r>
        <w:separator/>
      </w:r>
    </w:p>
    <w:p w14:paraId="4AEC603C" w14:textId="77777777" w:rsidR="001B2937" w:rsidRDefault="001B2937"/>
  </w:footnote>
  <w:footnote w:type="continuationSeparator" w:id="0">
    <w:p w14:paraId="2684193E" w14:textId="77777777" w:rsidR="001B2937" w:rsidRDefault="001B2937">
      <w:pPr>
        <w:spacing w:after="0" w:line="240" w:lineRule="auto"/>
      </w:pPr>
      <w:r>
        <w:continuationSeparator/>
      </w:r>
    </w:p>
    <w:p w14:paraId="34C9244F" w14:textId="77777777" w:rsidR="001B2937" w:rsidRDefault="001B293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22F830B" w14:textId="77777777" w:rsidR="00204E5D" w:rsidRDefault="00204E5D">
    <w:pPr>
      <w:pStyle w:val="Encabezado"/>
    </w:pPr>
  </w:p>
  <w:p w14:paraId="13C30036" w14:textId="77777777" w:rsidR="00204E5D" w:rsidRDefault="00204E5D">
    <w:r>
      <w:rPr>
        <w:noProof/>
      </w:rPr>
      <mc:AlternateContent>
        <mc:Choice Requires="wps">
          <w:drawing>
            <wp:anchor distT="0" distB="0" distL="114300" distR="114300" simplePos="0" relativeHeight="251656704" behindDoc="0" locked="0" layoutInCell="1" allowOverlap="1" wp14:anchorId="113899E1" wp14:editId="43740708">
              <wp:simplePos x="0" y="0"/>
              <wp:positionH relativeFrom="margin">
                <wp:posOffset>6330315</wp:posOffset>
              </wp:positionH>
              <wp:positionV relativeFrom="margin">
                <wp:posOffset>-252730</wp:posOffset>
              </wp:positionV>
              <wp:extent cx="120015" cy="9580880"/>
              <wp:effectExtent l="0" t="0" r="0" b="1270"/>
              <wp:wrapNone/>
              <wp:docPr id="40" name="Rectángulo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20015" cy="9580880"/>
                      </a:xfrm>
                      <a:prstGeom prst="rect">
                        <a:avLst/>
                      </a:prstGeom>
                      <a:gradFill rotWithShape="0">
                        <a:gsLst>
                          <a:gs pos="0">
                            <a:srgbClr val="000000">
                              <a:lumMod val="100000"/>
                              <a:lumOff val="0"/>
                            </a:srgbClr>
                          </a:gs>
                          <a:gs pos="100000">
                            <a:srgbClr val="526DB0">
                              <a:lumMod val="75000"/>
                              <a:lumOff val="0"/>
                            </a:srgbClr>
                          </a:gs>
                        </a:gsLst>
                        <a:lin ang="5400000" scaled="1"/>
                      </a:gra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2000</wp14:pctWidth>
              </wp14:sizeRelH>
              <wp14:sizeRelV relativeFrom="margin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<w:pict>
            <v:rect w14:anchorId="589FF2F5" id="Rectángulo 8" o:spid="_x0000_s1026" style="position:absolute;margin-left:498.45pt;margin-top:-19.9pt;width:9.45pt;height:754.4pt;z-index:251656704;visibility:visible;mso-wrap-style:square;mso-width-percent:2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" fillcolor="black" stroked="f">
              <v:fill color2="#3d5185" focus="100%" type="gradient"/>
              <w10:wrap anchorx="margin" anchory="margin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553EA3E2" wp14:editId="5F21F71B">
              <wp:simplePos x="0" y="0"/>
              <wp:positionH relativeFrom="margin">
                <wp:posOffset>-189865</wp:posOffset>
              </wp:positionH>
              <wp:positionV relativeFrom="margin">
                <wp:posOffset>-263525</wp:posOffset>
              </wp:positionV>
              <wp:extent cx="6640195" cy="9591040"/>
              <wp:effectExtent l="0" t="0" r="27305" b="10160"/>
              <wp:wrapNone/>
              <wp:docPr id="41" name="Rectángulo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40195" cy="9591040"/>
                      </a:xfrm>
                      <a:prstGeom prst="rect">
                        <a:avLst/>
                      </a:prstGeom>
                      <a:noFill/>
                      <a:ln w="9525">
                        <a:solidFill>
                          <a:srgbClr val="000000">
                            <a:lumMod val="100000"/>
                            <a:lumOff val="0"/>
                          </a:srgbClr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<w:pict>
            <v:rect w14:anchorId="1D14A1D1" id="Rectángulo 4" o:spid="_x0000_s1026" style="position:absolute;margin-left:-14.95pt;margin-top:-20.75pt;width:522.85pt;height:755.2pt;z-index:251657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" filled="f">
              <w10:wrap anchorx="margin" anchory="margin"/>
            </v:rect>
          </w:pict>
        </mc:Fallback>
      </mc:AlternateContent>
    </w:r>
  </w:p>
  <w:p w14:paraId="3AEBC879" w14:textId="77777777" w:rsidR="00562D2D" w:rsidRDefault="00562D2D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A"/>
    <w:multiLevelType w:val="multilevel"/>
    <w:tmpl w:val="0000000A"/>
    <w:name w:val="WW8Num9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tarSymbol"/>
        <w:sz w:val="18"/>
        <w:szCs w:val="18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tarSymbol"/>
        <w:sz w:val="18"/>
        <w:szCs w:val="18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tarSymbol"/>
        <w:sz w:val="18"/>
        <w:szCs w:val="18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tarSymbol"/>
        <w:sz w:val="18"/>
        <w:szCs w:val="18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tarSymbol"/>
        <w:sz w:val="18"/>
        <w:szCs w:val="18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tarSymbol"/>
        <w:sz w:val="18"/>
        <w:szCs w:val="18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tarSymbol"/>
        <w:sz w:val="18"/>
        <w:szCs w:val="18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tarSymbol"/>
        <w:sz w:val="18"/>
        <w:szCs w:val="18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tarSymbol"/>
        <w:sz w:val="18"/>
        <w:szCs w:val="18"/>
      </w:rPr>
    </w:lvl>
  </w:abstractNum>
  <w:abstractNum w:abstractNumId="1" w15:restartNumberingAfterBreak="0">
    <w:nsid w:val="0000000E"/>
    <w:multiLevelType w:val="multilevel"/>
    <w:tmpl w:val="0000000E"/>
    <w:name w:val="WW8Num13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 w15:restartNumberingAfterBreak="0">
    <w:nsid w:val="238F670C"/>
    <w:multiLevelType w:val="hybridMultilevel"/>
    <w:tmpl w:val="99E8039E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67330D7"/>
    <w:multiLevelType w:val="hybridMultilevel"/>
    <w:tmpl w:val="E71A88D0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C640C72"/>
    <w:multiLevelType w:val="multilevel"/>
    <w:tmpl w:val="300A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7C1B5F2A"/>
    <w:multiLevelType w:val="hybridMultilevel"/>
    <w:tmpl w:val="23EC57EC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5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removeDateAndTime/>
  <w:attachedTemplate r:id="rId1"/>
  <w:defaultTabStop w:val="720"/>
  <w:hyphenationZone w:val="425"/>
  <w:characterSpacingControl w:val="doNotCompress"/>
  <w:hdrShapeDefaults>
    <o:shapedefaults v:ext="edit" spidmax="2049" fillcolor="white">
      <v:fill color="white"/>
      <v:stroke weight="2pt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33FF"/>
    <w:rsid w:val="00001725"/>
    <w:rsid w:val="00002AAA"/>
    <w:rsid w:val="000030DC"/>
    <w:rsid w:val="000049D1"/>
    <w:rsid w:val="00007EFF"/>
    <w:rsid w:val="0001024F"/>
    <w:rsid w:val="0001223A"/>
    <w:rsid w:val="0001371C"/>
    <w:rsid w:val="00013922"/>
    <w:rsid w:val="0001393E"/>
    <w:rsid w:val="00020FCF"/>
    <w:rsid w:val="000304B0"/>
    <w:rsid w:val="00030647"/>
    <w:rsid w:val="0003142E"/>
    <w:rsid w:val="00031DEB"/>
    <w:rsid w:val="000357ED"/>
    <w:rsid w:val="00035C0C"/>
    <w:rsid w:val="000361D2"/>
    <w:rsid w:val="00037577"/>
    <w:rsid w:val="00042A4C"/>
    <w:rsid w:val="00043427"/>
    <w:rsid w:val="00044C00"/>
    <w:rsid w:val="00046F68"/>
    <w:rsid w:val="0005126A"/>
    <w:rsid w:val="000517F1"/>
    <w:rsid w:val="00051D7F"/>
    <w:rsid w:val="00051F72"/>
    <w:rsid w:val="00053069"/>
    <w:rsid w:val="00054264"/>
    <w:rsid w:val="00054754"/>
    <w:rsid w:val="0005487C"/>
    <w:rsid w:val="000559F8"/>
    <w:rsid w:val="00056764"/>
    <w:rsid w:val="000602CE"/>
    <w:rsid w:val="00060ACC"/>
    <w:rsid w:val="00061951"/>
    <w:rsid w:val="00062ABD"/>
    <w:rsid w:val="0006306B"/>
    <w:rsid w:val="00063A5A"/>
    <w:rsid w:val="00063C2E"/>
    <w:rsid w:val="00065187"/>
    <w:rsid w:val="00067184"/>
    <w:rsid w:val="00070CAC"/>
    <w:rsid w:val="00070ECD"/>
    <w:rsid w:val="000714B9"/>
    <w:rsid w:val="00071589"/>
    <w:rsid w:val="0007197C"/>
    <w:rsid w:val="00071B77"/>
    <w:rsid w:val="000726B0"/>
    <w:rsid w:val="00072BB2"/>
    <w:rsid w:val="000735EC"/>
    <w:rsid w:val="00073B68"/>
    <w:rsid w:val="00073BD0"/>
    <w:rsid w:val="0007451A"/>
    <w:rsid w:val="0007710D"/>
    <w:rsid w:val="00077C04"/>
    <w:rsid w:val="000807FC"/>
    <w:rsid w:val="000812C7"/>
    <w:rsid w:val="000841D8"/>
    <w:rsid w:val="00084511"/>
    <w:rsid w:val="000852D4"/>
    <w:rsid w:val="00085696"/>
    <w:rsid w:val="000872AF"/>
    <w:rsid w:val="00087A07"/>
    <w:rsid w:val="00087EF2"/>
    <w:rsid w:val="00090F3D"/>
    <w:rsid w:val="00091223"/>
    <w:rsid w:val="00092FE1"/>
    <w:rsid w:val="000933FB"/>
    <w:rsid w:val="000935D6"/>
    <w:rsid w:val="000941BC"/>
    <w:rsid w:val="000946A1"/>
    <w:rsid w:val="00094CC1"/>
    <w:rsid w:val="00094EDA"/>
    <w:rsid w:val="00095C31"/>
    <w:rsid w:val="00096A9C"/>
    <w:rsid w:val="000972FB"/>
    <w:rsid w:val="000A0469"/>
    <w:rsid w:val="000A2336"/>
    <w:rsid w:val="000A3043"/>
    <w:rsid w:val="000A52D9"/>
    <w:rsid w:val="000A54EB"/>
    <w:rsid w:val="000B0F9D"/>
    <w:rsid w:val="000B109D"/>
    <w:rsid w:val="000B1358"/>
    <w:rsid w:val="000B1595"/>
    <w:rsid w:val="000B26AB"/>
    <w:rsid w:val="000B31B2"/>
    <w:rsid w:val="000B5193"/>
    <w:rsid w:val="000B626A"/>
    <w:rsid w:val="000B6557"/>
    <w:rsid w:val="000B6A84"/>
    <w:rsid w:val="000C0DF8"/>
    <w:rsid w:val="000C36D0"/>
    <w:rsid w:val="000C3A06"/>
    <w:rsid w:val="000C3A66"/>
    <w:rsid w:val="000C3AF1"/>
    <w:rsid w:val="000C518B"/>
    <w:rsid w:val="000C586B"/>
    <w:rsid w:val="000C622A"/>
    <w:rsid w:val="000C66D1"/>
    <w:rsid w:val="000C6B2D"/>
    <w:rsid w:val="000D04A9"/>
    <w:rsid w:val="000D0FAB"/>
    <w:rsid w:val="000D1FBC"/>
    <w:rsid w:val="000D26ED"/>
    <w:rsid w:val="000D4B58"/>
    <w:rsid w:val="000D4D26"/>
    <w:rsid w:val="000D514C"/>
    <w:rsid w:val="000D5295"/>
    <w:rsid w:val="000D5860"/>
    <w:rsid w:val="000D5A40"/>
    <w:rsid w:val="000D73CC"/>
    <w:rsid w:val="000D7AAC"/>
    <w:rsid w:val="000D7C46"/>
    <w:rsid w:val="000E062A"/>
    <w:rsid w:val="000E1190"/>
    <w:rsid w:val="000E13F6"/>
    <w:rsid w:val="000E1CBC"/>
    <w:rsid w:val="000E2556"/>
    <w:rsid w:val="000E2E85"/>
    <w:rsid w:val="000E3995"/>
    <w:rsid w:val="000E48A9"/>
    <w:rsid w:val="000F04D0"/>
    <w:rsid w:val="000F1314"/>
    <w:rsid w:val="000F142A"/>
    <w:rsid w:val="000F31CE"/>
    <w:rsid w:val="000F3F68"/>
    <w:rsid w:val="000F4CE5"/>
    <w:rsid w:val="000F4D5C"/>
    <w:rsid w:val="000F5A1F"/>
    <w:rsid w:val="000F5BDD"/>
    <w:rsid w:val="000F66CB"/>
    <w:rsid w:val="000F73E5"/>
    <w:rsid w:val="0010009C"/>
    <w:rsid w:val="00100B33"/>
    <w:rsid w:val="001013C3"/>
    <w:rsid w:val="0010183B"/>
    <w:rsid w:val="0010195F"/>
    <w:rsid w:val="0010272E"/>
    <w:rsid w:val="001042B7"/>
    <w:rsid w:val="0010451C"/>
    <w:rsid w:val="00104878"/>
    <w:rsid w:val="00104E48"/>
    <w:rsid w:val="0010542A"/>
    <w:rsid w:val="0010693E"/>
    <w:rsid w:val="0011075F"/>
    <w:rsid w:val="00112877"/>
    <w:rsid w:val="00113974"/>
    <w:rsid w:val="00114246"/>
    <w:rsid w:val="001157C4"/>
    <w:rsid w:val="00115D04"/>
    <w:rsid w:val="0012024B"/>
    <w:rsid w:val="00121394"/>
    <w:rsid w:val="001214A2"/>
    <w:rsid w:val="00121FB4"/>
    <w:rsid w:val="00122A43"/>
    <w:rsid w:val="001231CD"/>
    <w:rsid w:val="00124223"/>
    <w:rsid w:val="00125265"/>
    <w:rsid w:val="0012776B"/>
    <w:rsid w:val="0013046D"/>
    <w:rsid w:val="00130C31"/>
    <w:rsid w:val="00132486"/>
    <w:rsid w:val="00133AA4"/>
    <w:rsid w:val="00134DCF"/>
    <w:rsid w:val="00135A66"/>
    <w:rsid w:val="00136ADF"/>
    <w:rsid w:val="00136BB6"/>
    <w:rsid w:val="001401E6"/>
    <w:rsid w:val="0014098B"/>
    <w:rsid w:val="00140C65"/>
    <w:rsid w:val="00140D86"/>
    <w:rsid w:val="00140F55"/>
    <w:rsid w:val="00141745"/>
    <w:rsid w:val="0014231F"/>
    <w:rsid w:val="00142BFD"/>
    <w:rsid w:val="00142C3D"/>
    <w:rsid w:val="00142F4C"/>
    <w:rsid w:val="00144AFC"/>
    <w:rsid w:val="00145AF3"/>
    <w:rsid w:val="0014795F"/>
    <w:rsid w:val="0015283B"/>
    <w:rsid w:val="00152F46"/>
    <w:rsid w:val="00153FBD"/>
    <w:rsid w:val="00153FC4"/>
    <w:rsid w:val="00154C5E"/>
    <w:rsid w:val="00156184"/>
    <w:rsid w:val="001577F0"/>
    <w:rsid w:val="00157AA5"/>
    <w:rsid w:val="00157ACD"/>
    <w:rsid w:val="001605E4"/>
    <w:rsid w:val="00163588"/>
    <w:rsid w:val="00163730"/>
    <w:rsid w:val="001638AF"/>
    <w:rsid w:val="001648A5"/>
    <w:rsid w:val="001657B7"/>
    <w:rsid w:val="001664EF"/>
    <w:rsid w:val="00166BD5"/>
    <w:rsid w:val="0016750D"/>
    <w:rsid w:val="00167709"/>
    <w:rsid w:val="00167793"/>
    <w:rsid w:val="00171473"/>
    <w:rsid w:val="00171532"/>
    <w:rsid w:val="00171D71"/>
    <w:rsid w:val="001725E3"/>
    <w:rsid w:val="00173AB9"/>
    <w:rsid w:val="0017407B"/>
    <w:rsid w:val="0017457C"/>
    <w:rsid w:val="00174664"/>
    <w:rsid w:val="001749EE"/>
    <w:rsid w:val="00175420"/>
    <w:rsid w:val="00175FF0"/>
    <w:rsid w:val="00176419"/>
    <w:rsid w:val="001779BB"/>
    <w:rsid w:val="00177E62"/>
    <w:rsid w:val="0018244C"/>
    <w:rsid w:val="001826C4"/>
    <w:rsid w:val="00182ACB"/>
    <w:rsid w:val="00182BE1"/>
    <w:rsid w:val="00183444"/>
    <w:rsid w:val="001852ED"/>
    <w:rsid w:val="00185639"/>
    <w:rsid w:val="0018695A"/>
    <w:rsid w:val="00187B26"/>
    <w:rsid w:val="001908EB"/>
    <w:rsid w:val="00190B79"/>
    <w:rsid w:val="0019132E"/>
    <w:rsid w:val="00191F81"/>
    <w:rsid w:val="001923E3"/>
    <w:rsid w:val="00193944"/>
    <w:rsid w:val="00194A61"/>
    <w:rsid w:val="00195983"/>
    <w:rsid w:val="001962CE"/>
    <w:rsid w:val="00196A06"/>
    <w:rsid w:val="00196C5C"/>
    <w:rsid w:val="00197140"/>
    <w:rsid w:val="0019773E"/>
    <w:rsid w:val="001A0CDE"/>
    <w:rsid w:val="001A13B8"/>
    <w:rsid w:val="001A1A14"/>
    <w:rsid w:val="001A242B"/>
    <w:rsid w:val="001A31D8"/>
    <w:rsid w:val="001A34DC"/>
    <w:rsid w:val="001A3727"/>
    <w:rsid w:val="001A5060"/>
    <w:rsid w:val="001A5061"/>
    <w:rsid w:val="001A59D3"/>
    <w:rsid w:val="001A6036"/>
    <w:rsid w:val="001A7164"/>
    <w:rsid w:val="001A7DDD"/>
    <w:rsid w:val="001B0507"/>
    <w:rsid w:val="001B079F"/>
    <w:rsid w:val="001B21B3"/>
    <w:rsid w:val="001B24B2"/>
    <w:rsid w:val="001B2937"/>
    <w:rsid w:val="001B2FA7"/>
    <w:rsid w:val="001B3081"/>
    <w:rsid w:val="001B3996"/>
    <w:rsid w:val="001B4139"/>
    <w:rsid w:val="001B440B"/>
    <w:rsid w:val="001B56AE"/>
    <w:rsid w:val="001B6D5A"/>
    <w:rsid w:val="001C2FC3"/>
    <w:rsid w:val="001C32EC"/>
    <w:rsid w:val="001C36AD"/>
    <w:rsid w:val="001C3A7C"/>
    <w:rsid w:val="001C5069"/>
    <w:rsid w:val="001C5717"/>
    <w:rsid w:val="001C5DC9"/>
    <w:rsid w:val="001C602C"/>
    <w:rsid w:val="001C6320"/>
    <w:rsid w:val="001C648C"/>
    <w:rsid w:val="001D0116"/>
    <w:rsid w:val="001D2CC4"/>
    <w:rsid w:val="001D41AF"/>
    <w:rsid w:val="001D5140"/>
    <w:rsid w:val="001D53B6"/>
    <w:rsid w:val="001D572E"/>
    <w:rsid w:val="001D5BED"/>
    <w:rsid w:val="001D63ED"/>
    <w:rsid w:val="001D7AFD"/>
    <w:rsid w:val="001E03E5"/>
    <w:rsid w:val="001E0DC0"/>
    <w:rsid w:val="001E15BF"/>
    <w:rsid w:val="001E1E0F"/>
    <w:rsid w:val="001E26AD"/>
    <w:rsid w:val="001E3535"/>
    <w:rsid w:val="001E3CB3"/>
    <w:rsid w:val="001E58F8"/>
    <w:rsid w:val="001E6A5A"/>
    <w:rsid w:val="001F0052"/>
    <w:rsid w:val="001F04D6"/>
    <w:rsid w:val="001F0C1F"/>
    <w:rsid w:val="001F1331"/>
    <w:rsid w:val="001F2723"/>
    <w:rsid w:val="001F282A"/>
    <w:rsid w:val="001F42A7"/>
    <w:rsid w:val="001F4342"/>
    <w:rsid w:val="001F55FD"/>
    <w:rsid w:val="001F59B4"/>
    <w:rsid w:val="001F5BA0"/>
    <w:rsid w:val="001F6692"/>
    <w:rsid w:val="001F7B07"/>
    <w:rsid w:val="001F7D5B"/>
    <w:rsid w:val="00200077"/>
    <w:rsid w:val="0020042F"/>
    <w:rsid w:val="00200A09"/>
    <w:rsid w:val="0020106A"/>
    <w:rsid w:val="00201813"/>
    <w:rsid w:val="00201A28"/>
    <w:rsid w:val="00201D3A"/>
    <w:rsid w:val="00204821"/>
    <w:rsid w:val="00204E5D"/>
    <w:rsid w:val="00206BBB"/>
    <w:rsid w:val="002072DD"/>
    <w:rsid w:val="00210E25"/>
    <w:rsid w:val="00211DBB"/>
    <w:rsid w:val="00211E15"/>
    <w:rsid w:val="002123CA"/>
    <w:rsid w:val="00214605"/>
    <w:rsid w:val="00214C94"/>
    <w:rsid w:val="00214E12"/>
    <w:rsid w:val="002169F3"/>
    <w:rsid w:val="002170C6"/>
    <w:rsid w:val="00220AE3"/>
    <w:rsid w:val="00221418"/>
    <w:rsid w:val="002214CC"/>
    <w:rsid w:val="00221FA4"/>
    <w:rsid w:val="00224D68"/>
    <w:rsid w:val="00225383"/>
    <w:rsid w:val="00226044"/>
    <w:rsid w:val="0022702A"/>
    <w:rsid w:val="00227CF5"/>
    <w:rsid w:val="00230169"/>
    <w:rsid w:val="002301D0"/>
    <w:rsid w:val="0023237F"/>
    <w:rsid w:val="00233DB7"/>
    <w:rsid w:val="0023442A"/>
    <w:rsid w:val="0023613A"/>
    <w:rsid w:val="00236A79"/>
    <w:rsid w:val="00237ABA"/>
    <w:rsid w:val="00237C35"/>
    <w:rsid w:val="0024077E"/>
    <w:rsid w:val="00240D6B"/>
    <w:rsid w:val="00240E92"/>
    <w:rsid w:val="002430CD"/>
    <w:rsid w:val="00243C4A"/>
    <w:rsid w:val="00244B32"/>
    <w:rsid w:val="002466C5"/>
    <w:rsid w:val="002501C8"/>
    <w:rsid w:val="002534A8"/>
    <w:rsid w:val="00253973"/>
    <w:rsid w:val="00255B4D"/>
    <w:rsid w:val="00255E2E"/>
    <w:rsid w:val="0025628A"/>
    <w:rsid w:val="00256860"/>
    <w:rsid w:val="00256CE5"/>
    <w:rsid w:val="00257DF5"/>
    <w:rsid w:val="002609FA"/>
    <w:rsid w:val="002617E1"/>
    <w:rsid w:val="00261E05"/>
    <w:rsid w:val="0026364D"/>
    <w:rsid w:val="00263857"/>
    <w:rsid w:val="00263BCC"/>
    <w:rsid w:val="00266D9F"/>
    <w:rsid w:val="00270193"/>
    <w:rsid w:val="00270B04"/>
    <w:rsid w:val="00270C61"/>
    <w:rsid w:val="002724AB"/>
    <w:rsid w:val="00273647"/>
    <w:rsid w:val="0027379D"/>
    <w:rsid w:val="00273BB3"/>
    <w:rsid w:val="002747F3"/>
    <w:rsid w:val="0027540E"/>
    <w:rsid w:val="00277502"/>
    <w:rsid w:val="00280091"/>
    <w:rsid w:val="002808E5"/>
    <w:rsid w:val="00280933"/>
    <w:rsid w:val="00280C25"/>
    <w:rsid w:val="00282B17"/>
    <w:rsid w:val="00282B53"/>
    <w:rsid w:val="00282D45"/>
    <w:rsid w:val="00284301"/>
    <w:rsid w:val="00284B8F"/>
    <w:rsid w:val="0028733A"/>
    <w:rsid w:val="00291273"/>
    <w:rsid w:val="002931A6"/>
    <w:rsid w:val="00293EEC"/>
    <w:rsid w:val="0029418E"/>
    <w:rsid w:val="00294F18"/>
    <w:rsid w:val="00294FB1"/>
    <w:rsid w:val="002955D2"/>
    <w:rsid w:val="002968A4"/>
    <w:rsid w:val="002A0146"/>
    <w:rsid w:val="002A0362"/>
    <w:rsid w:val="002A0CC0"/>
    <w:rsid w:val="002A2EBE"/>
    <w:rsid w:val="002A3078"/>
    <w:rsid w:val="002A3903"/>
    <w:rsid w:val="002A3F23"/>
    <w:rsid w:val="002A407A"/>
    <w:rsid w:val="002A5279"/>
    <w:rsid w:val="002A7053"/>
    <w:rsid w:val="002B0891"/>
    <w:rsid w:val="002B27D8"/>
    <w:rsid w:val="002B4666"/>
    <w:rsid w:val="002B4F17"/>
    <w:rsid w:val="002B5FA9"/>
    <w:rsid w:val="002B6712"/>
    <w:rsid w:val="002B7600"/>
    <w:rsid w:val="002C0E8D"/>
    <w:rsid w:val="002C1522"/>
    <w:rsid w:val="002C1D02"/>
    <w:rsid w:val="002C2C49"/>
    <w:rsid w:val="002C2DA3"/>
    <w:rsid w:val="002C3187"/>
    <w:rsid w:val="002C3AB5"/>
    <w:rsid w:val="002C4444"/>
    <w:rsid w:val="002C500B"/>
    <w:rsid w:val="002C5A9C"/>
    <w:rsid w:val="002C5BFD"/>
    <w:rsid w:val="002C6471"/>
    <w:rsid w:val="002C7B33"/>
    <w:rsid w:val="002D0AA7"/>
    <w:rsid w:val="002D13F2"/>
    <w:rsid w:val="002D228F"/>
    <w:rsid w:val="002D2842"/>
    <w:rsid w:val="002D2D79"/>
    <w:rsid w:val="002D3437"/>
    <w:rsid w:val="002D3791"/>
    <w:rsid w:val="002D3CA3"/>
    <w:rsid w:val="002D53F5"/>
    <w:rsid w:val="002D5A09"/>
    <w:rsid w:val="002D678F"/>
    <w:rsid w:val="002D6C25"/>
    <w:rsid w:val="002D70AA"/>
    <w:rsid w:val="002D721E"/>
    <w:rsid w:val="002D73FE"/>
    <w:rsid w:val="002D7715"/>
    <w:rsid w:val="002E04A3"/>
    <w:rsid w:val="002E0CB7"/>
    <w:rsid w:val="002E1CAC"/>
    <w:rsid w:val="002E25BE"/>
    <w:rsid w:val="002E372D"/>
    <w:rsid w:val="002E4E55"/>
    <w:rsid w:val="002E56E6"/>
    <w:rsid w:val="002E6B7B"/>
    <w:rsid w:val="002E74DC"/>
    <w:rsid w:val="002F040E"/>
    <w:rsid w:val="002F1B2B"/>
    <w:rsid w:val="002F1C72"/>
    <w:rsid w:val="002F20FD"/>
    <w:rsid w:val="002F3D95"/>
    <w:rsid w:val="002F6E15"/>
    <w:rsid w:val="002F7478"/>
    <w:rsid w:val="0030059F"/>
    <w:rsid w:val="003022B4"/>
    <w:rsid w:val="00302B6B"/>
    <w:rsid w:val="0030458E"/>
    <w:rsid w:val="0030483F"/>
    <w:rsid w:val="003054CD"/>
    <w:rsid w:val="00305B54"/>
    <w:rsid w:val="003077A4"/>
    <w:rsid w:val="00310229"/>
    <w:rsid w:val="00310B94"/>
    <w:rsid w:val="003120BC"/>
    <w:rsid w:val="0031646D"/>
    <w:rsid w:val="0032014D"/>
    <w:rsid w:val="003205F1"/>
    <w:rsid w:val="00322258"/>
    <w:rsid w:val="00322EF5"/>
    <w:rsid w:val="00323D7D"/>
    <w:rsid w:val="0032402F"/>
    <w:rsid w:val="0032499C"/>
    <w:rsid w:val="00324B43"/>
    <w:rsid w:val="0032506B"/>
    <w:rsid w:val="0032695C"/>
    <w:rsid w:val="00326C1E"/>
    <w:rsid w:val="00326FF7"/>
    <w:rsid w:val="003270D3"/>
    <w:rsid w:val="00331B2C"/>
    <w:rsid w:val="003327E8"/>
    <w:rsid w:val="00333502"/>
    <w:rsid w:val="00334037"/>
    <w:rsid w:val="00334138"/>
    <w:rsid w:val="003344DD"/>
    <w:rsid w:val="00334E57"/>
    <w:rsid w:val="00335F4C"/>
    <w:rsid w:val="00335FB3"/>
    <w:rsid w:val="003361F1"/>
    <w:rsid w:val="003378C6"/>
    <w:rsid w:val="00337BF7"/>
    <w:rsid w:val="003403FD"/>
    <w:rsid w:val="0034102B"/>
    <w:rsid w:val="00343250"/>
    <w:rsid w:val="00343540"/>
    <w:rsid w:val="00344764"/>
    <w:rsid w:val="003458E8"/>
    <w:rsid w:val="003461E8"/>
    <w:rsid w:val="003463DC"/>
    <w:rsid w:val="00346711"/>
    <w:rsid w:val="00347050"/>
    <w:rsid w:val="0035106E"/>
    <w:rsid w:val="003528C4"/>
    <w:rsid w:val="00352E75"/>
    <w:rsid w:val="00353002"/>
    <w:rsid w:val="00353A0E"/>
    <w:rsid w:val="00353F16"/>
    <w:rsid w:val="0035748D"/>
    <w:rsid w:val="0036176C"/>
    <w:rsid w:val="003654BE"/>
    <w:rsid w:val="003662AD"/>
    <w:rsid w:val="003700B5"/>
    <w:rsid w:val="00370402"/>
    <w:rsid w:val="00370EEA"/>
    <w:rsid w:val="003714F0"/>
    <w:rsid w:val="00371B6D"/>
    <w:rsid w:val="0037309D"/>
    <w:rsid w:val="0037431A"/>
    <w:rsid w:val="00375238"/>
    <w:rsid w:val="00375998"/>
    <w:rsid w:val="003771ED"/>
    <w:rsid w:val="00380057"/>
    <w:rsid w:val="00380DE9"/>
    <w:rsid w:val="00383B0E"/>
    <w:rsid w:val="003841EA"/>
    <w:rsid w:val="00385FB8"/>
    <w:rsid w:val="003863C3"/>
    <w:rsid w:val="003871B4"/>
    <w:rsid w:val="003873BC"/>
    <w:rsid w:val="003929EA"/>
    <w:rsid w:val="00393D7A"/>
    <w:rsid w:val="0039425A"/>
    <w:rsid w:val="00394CCD"/>
    <w:rsid w:val="00396C8B"/>
    <w:rsid w:val="00397BF0"/>
    <w:rsid w:val="003A17C0"/>
    <w:rsid w:val="003A2272"/>
    <w:rsid w:val="003A2D9E"/>
    <w:rsid w:val="003A4257"/>
    <w:rsid w:val="003A4A93"/>
    <w:rsid w:val="003A5064"/>
    <w:rsid w:val="003A597C"/>
    <w:rsid w:val="003A674F"/>
    <w:rsid w:val="003A6E0B"/>
    <w:rsid w:val="003A7791"/>
    <w:rsid w:val="003B03D1"/>
    <w:rsid w:val="003B03EE"/>
    <w:rsid w:val="003B1A8B"/>
    <w:rsid w:val="003B1C78"/>
    <w:rsid w:val="003B2BB0"/>
    <w:rsid w:val="003B3369"/>
    <w:rsid w:val="003B3543"/>
    <w:rsid w:val="003B3AE3"/>
    <w:rsid w:val="003B3B46"/>
    <w:rsid w:val="003B5AA8"/>
    <w:rsid w:val="003C1AF7"/>
    <w:rsid w:val="003C2669"/>
    <w:rsid w:val="003C2AD4"/>
    <w:rsid w:val="003C2DA0"/>
    <w:rsid w:val="003C3612"/>
    <w:rsid w:val="003C467C"/>
    <w:rsid w:val="003C4FE4"/>
    <w:rsid w:val="003C6B9F"/>
    <w:rsid w:val="003C791E"/>
    <w:rsid w:val="003D051F"/>
    <w:rsid w:val="003D118A"/>
    <w:rsid w:val="003D20D4"/>
    <w:rsid w:val="003D2AB3"/>
    <w:rsid w:val="003D2C5C"/>
    <w:rsid w:val="003D3869"/>
    <w:rsid w:val="003D43FE"/>
    <w:rsid w:val="003D4A96"/>
    <w:rsid w:val="003D4C92"/>
    <w:rsid w:val="003D51FA"/>
    <w:rsid w:val="003D5970"/>
    <w:rsid w:val="003D6C26"/>
    <w:rsid w:val="003D6C80"/>
    <w:rsid w:val="003D7A44"/>
    <w:rsid w:val="003E00D3"/>
    <w:rsid w:val="003E0DE8"/>
    <w:rsid w:val="003E1896"/>
    <w:rsid w:val="003E21EF"/>
    <w:rsid w:val="003E49B2"/>
    <w:rsid w:val="003E533D"/>
    <w:rsid w:val="003E53CF"/>
    <w:rsid w:val="003E55EB"/>
    <w:rsid w:val="003E5D67"/>
    <w:rsid w:val="003F02EF"/>
    <w:rsid w:val="003F2521"/>
    <w:rsid w:val="003F2C86"/>
    <w:rsid w:val="003F2D73"/>
    <w:rsid w:val="003F33F7"/>
    <w:rsid w:val="003F3445"/>
    <w:rsid w:val="003F38EC"/>
    <w:rsid w:val="003F3C89"/>
    <w:rsid w:val="003F4E9D"/>
    <w:rsid w:val="003F5497"/>
    <w:rsid w:val="003F571C"/>
    <w:rsid w:val="003F5C5F"/>
    <w:rsid w:val="003F5F0B"/>
    <w:rsid w:val="003F6908"/>
    <w:rsid w:val="003F70F9"/>
    <w:rsid w:val="003F7D8F"/>
    <w:rsid w:val="00401008"/>
    <w:rsid w:val="00403863"/>
    <w:rsid w:val="00403ABE"/>
    <w:rsid w:val="00403E37"/>
    <w:rsid w:val="00404473"/>
    <w:rsid w:val="00404720"/>
    <w:rsid w:val="00405F01"/>
    <w:rsid w:val="00405FF9"/>
    <w:rsid w:val="004070E6"/>
    <w:rsid w:val="00410444"/>
    <w:rsid w:val="00410FA9"/>
    <w:rsid w:val="004119F3"/>
    <w:rsid w:val="00411B09"/>
    <w:rsid w:val="004126E1"/>
    <w:rsid w:val="00412DF2"/>
    <w:rsid w:val="00414129"/>
    <w:rsid w:val="004143A1"/>
    <w:rsid w:val="004145FC"/>
    <w:rsid w:val="0041497D"/>
    <w:rsid w:val="00415358"/>
    <w:rsid w:val="00415565"/>
    <w:rsid w:val="00415F53"/>
    <w:rsid w:val="00416712"/>
    <w:rsid w:val="0042095A"/>
    <w:rsid w:val="00421276"/>
    <w:rsid w:val="0042239E"/>
    <w:rsid w:val="00422AE4"/>
    <w:rsid w:val="0042428B"/>
    <w:rsid w:val="00424EEA"/>
    <w:rsid w:val="0042746B"/>
    <w:rsid w:val="00427D9C"/>
    <w:rsid w:val="004305D5"/>
    <w:rsid w:val="00431D2E"/>
    <w:rsid w:val="004325FD"/>
    <w:rsid w:val="004342ED"/>
    <w:rsid w:val="00434589"/>
    <w:rsid w:val="00434E0A"/>
    <w:rsid w:val="004350FF"/>
    <w:rsid w:val="0043548A"/>
    <w:rsid w:val="004366AF"/>
    <w:rsid w:val="00436AFA"/>
    <w:rsid w:val="004375A4"/>
    <w:rsid w:val="00437F3A"/>
    <w:rsid w:val="00440228"/>
    <w:rsid w:val="00440534"/>
    <w:rsid w:val="00440559"/>
    <w:rsid w:val="0044182C"/>
    <w:rsid w:val="00443E0B"/>
    <w:rsid w:val="004454F0"/>
    <w:rsid w:val="004456DA"/>
    <w:rsid w:val="00445B0A"/>
    <w:rsid w:val="00447272"/>
    <w:rsid w:val="0044799D"/>
    <w:rsid w:val="004479BF"/>
    <w:rsid w:val="004500CB"/>
    <w:rsid w:val="00450BC1"/>
    <w:rsid w:val="0045195C"/>
    <w:rsid w:val="00451FF7"/>
    <w:rsid w:val="004528D2"/>
    <w:rsid w:val="004531C4"/>
    <w:rsid w:val="00453D7B"/>
    <w:rsid w:val="00453DC7"/>
    <w:rsid w:val="00454F39"/>
    <w:rsid w:val="00455139"/>
    <w:rsid w:val="0045513C"/>
    <w:rsid w:val="00455533"/>
    <w:rsid w:val="0045672E"/>
    <w:rsid w:val="00457564"/>
    <w:rsid w:val="004601C7"/>
    <w:rsid w:val="004603B9"/>
    <w:rsid w:val="00461F5C"/>
    <w:rsid w:val="00462712"/>
    <w:rsid w:val="00462822"/>
    <w:rsid w:val="004628EC"/>
    <w:rsid w:val="00462F5C"/>
    <w:rsid w:val="0046581A"/>
    <w:rsid w:val="00465895"/>
    <w:rsid w:val="0046713B"/>
    <w:rsid w:val="00467191"/>
    <w:rsid w:val="00470CAF"/>
    <w:rsid w:val="00470E44"/>
    <w:rsid w:val="004712AE"/>
    <w:rsid w:val="0047196F"/>
    <w:rsid w:val="00471A84"/>
    <w:rsid w:val="00471BB4"/>
    <w:rsid w:val="00474931"/>
    <w:rsid w:val="004755DD"/>
    <w:rsid w:val="00481112"/>
    <w:rsid w:val="004817D7"/>
    <w:rsid w:val="00481D2D"/>
    <w:rsid w:val="0048378C"/>
    <w:rsid w:val="00483FA1"/>
    <w:rsid w:val="0048445D"/>
    <w:rsid w:val="00484AB7"/>
    <w:rsid w:val="00485118"/>
    <w:rsid w:val="004858A7"/>
    <w:rsid w:val="00486080"/>
    <w:rsid w:val="004863F7"/>
    <w:rsid w:val="00486697"/>
    <w:rsid w:val="004879D3"/>
    <w:rsid w:val="0049008B"/>
    <w:rsid w:val="00490155"/>
    <w:rsid w:val="00490363"/>
    <w:rsid w:val="00490D76"/>
    <w:rsid w:val="00491C78"/>
    <w:rsid w:val="00492E1B"/>
    <w:rsid w:val="00493344"/>
    <w:rsid w:val="00494EE9"/>
    <w:rsid w:val="0049573E"/>
    <w:rsid w:val="00497B16"/>
    <w:rsid w:val="004A05E2"/>
    <w:rsid w:val="004A3975"/>
    <w:rsid w:val="004A40A6"/>
    <w:rsid w:val="004A4A52"/>
    <w:rsid w:val="004A4E8E"/>
    <w:rsid w:val="004A4F42"/>
    <w:rsid w:val="004A54F6"/>
    <w:rsid w:val="004A6E08"/>
    <w:rsid w:val="004B0E97"/>
    <w:rsid w:val="004B16EB"/>
    <w:rsid w:val="004B29E2"/>
    <w:rsid w:val="004B351F"/>
    <w:rsid w:val="004B3BE3"/>
    <w:rsid w:val="004B55F8"/>
    <w:rsid w:val="004B665B"/>
    <w:rsid w:val="004B6BE3"/>
    <w:rsid w:val="004C0EB0"/>
    <w:rsid w:val="004C1338"/>
    <w:rsid w:val="004C2D4F"/>
    <w:rsid w:val="004C2E4D"/>
    <w:rsid w:val="004C345A"/>
    <w:rsid w:val="004C40E9"/>
    <w:rsid w:val="004C448A"/>
    <w:rsid w:val="004C48A7"/>
    <w:rsid w:val="004C506D"/>
    <w:rsid w:val="004C5229"/>
    <w:rsid w:val="004C5294"/>
    <w:rsid w:val="004C53E9"/>
    <w:rsid w:val="004C630C"/>
    <w:rsid w:val="004C667E"/>
    <w:rsid w:val="004C72D3"/>
    <w:rsid w:val="004C7FEA"/>
    <w:rsid w:val="004D03C1"/>
    <w:rsid w:val="004D11B2"/>
    <w:rsid w:val="004D3198"/>
    <w:rsid w:val="004D33D0"/>
    <w:rsid w:val="004D38E4"/>
    <w:rsid w:val="004D4F05"/>
    <w:rsid w:val="004D6250"/>
    <w:rsid w:val="004D67B8"/>
    <w:rsid w:val="004D6E2F"/>
    <w:rsid w:val="004D78D6"/>
    <w:rsid w:val="004D7B03"/>
    <w:rsid w:val="004E087B"/>
    <w:rsid w:val="004E0E9D"/>
    <w:rsid w:val="004E157D"/>
    <w:rsid w:val="004E23AF"/>
    <w:rsid w:val="004E2F69"/>
    <w:rsid w:val="004E444E"/>
    <w:rsid w:val="004E71F2"/>
    <w:rsid w:val="004E7F46"/>
    <w:rsid w:val="004F0684"/>
    <w:rsid w:val="004F130A"/>
    <w:rsid w:val="004F19F6"/>
    <w:rsid w:val="004F29CC"/>
    <w:rsid w:val="004F2CBE"/>
    <w:rsid w:val="004F3FE6"/>
    <w:rsid w:val="004F4A0D"/>
    <w:rsid w:val="004F4C20"/>
    <w:rsid w:val="004F5BF9"/>
    <w:rsid w:val="004F6D30"/>
    <w:rsid w:val="004F7B51"/>
    <w:rsid w:val="00500D5B"/>
    <w:rsid w:val="00501D0E"/>
    <w:rsid w:val="00502168"/>
    <w:rsid w:val="00502C7C"/>
    <w:rsid w:val="0050308F"/>
    <w:rsid w:val="005042DE"/>
    <w:rsid w:val="00504E80"/>
    <w:rsid w:val="00505010"/>
    <w:rsid w:val="0050584D"/>
    <w:rsid w:val="00506753"/>
    <w:rsid w:val="00506FB7"/>
    <w:rsid w:val="0050708F"/>
    <w:rsid w:val="005103C7"/>
    <w:rsid w:val="005111E2"/>
    <w:rsid w:val="00511E7E"/>
    <w:rsid w:val="00511E91"/>
    <w:rsid w:val="00514506"/>
    <w:rsid w:val="005150E2"/>
    <w:rsid w:val="005169BD"/>
    <w:rsid w:val="00516DA9"/>
    <w:rsid w:val="00516E1C"/>
    <w:rsid w:val="00517A56"/>
    <w:rsid w:val="00517B84"/>
    <w:rsid w:val="00517D77"/>
    <w:rsid w:val="005216BF"/>
    <w:rsid w:val="005241FA"/>
    <w:rsid w:val="00524655"/>
    <w:rsid w:val="00524B1D"/>
    <w:rsid w:val="005253FF"/>
    <w:rsid w:val="00525870"/>
    <w:rsid w:val="0052626C"/>
    <w:rsid w:val="00526372"/>
    <w:rsid w:val="0052671D"/>
    <w:rsid w:val="00527255"/>
    <w:rsid w:val="00530970"/>
    <w:rsid w:val="005322AB"/>
    <w:rsid w:val="0053410B"/>
    <w:rsid w:val="00534C9C"/>
    <w:rsid w:val="005353F1"/>
    <w:rsid w:val="00535DE7"/>
    <w:rsid w:val="00536D05"/>
    <w:rsid w:val="0053727D"/>
    <w:rsid w:val="00537D4D"/>
    <w:rsid w:val="00540033"/>
    <w:rsid w:val="00541327"/>
    <w:rsid w:val="00544976"/>
    <w:rsid w:val="00546372"/>
    <w:rsid w:val="00550006"/>
    <w:rsid w:val="00551708"/>
    <w:rsid w:val="0055215F"/>
    <w:rsid w:val="00552F16"/>
    <w:rsid w:val="0055360C"/>
    <w:rsid w:val="005545F3"/>
    <w:rsid w:val="00555F91"/>
    <w:rsid w:val="0055647B"/>
    <w:rsid w:val="0056220C"/>
    <w:rsid w:val="005628EA"/>
    <w:rsid w:val="00562D2D"/>
    <w:rsid w:val="0056344E"/>
    <w:rsid w:val="00564CC9"/>
    <w:rsid w:val="005652EE"/>
    <w:rsid w:val="005653E2"/>
    <w:rsid w:val="00565501"/>
    <w:rsid w:val="00565FF7"/>
    <w:rsid w:val="005667CF"/>
    <w:rsid w:val="00567F3B"/>
    <w:rsid w:val="005706B6"/>
    <w:rsid w:val="00570B74"/>
    <w:rsid w:val="00572DCF"/>
    <w:rsid w:val="00573976"/>
    <w:rsid w:val="00574546"/>
    <w:rsid w:val="00575449"/>
    <w:rsid w:val="005765D1"/>
    <w:rsid w:val="005771E2"/>
    <w:rsid w:val="0057782B"/>
    <w:rsid w:val="00580A39"/>
    <w:rsid w:val="00581336"/>
    <w:rsid w:val="00581A80"/>
    <w:rsid w:val="00581B2B"/>
    <w:rsid w:val="00581D26"/>
    <w:rsid w:val="0058503E"/>
    <w:rsid w:val="00585668"/>
    <w:rsid w:val="00585914"/>
    <w:rsid w:val="00586529"/>
    <w:rsid w:val="00587027"/>
    <w:rsid w:val="00587FE6"/>
    <w:rsid w:val="00592475"/>
    <w:rsid w:val="00595321"/>
    <w:rsid w:val="005965D0"/>
    <w:rsid w:val="005969A4"/>
    <w:rsid w:val="005973C6"/>
    <w:rsid w:val="005A053E"/>
    <w:rsid w:val="005A0600"/>
    <w:rsid w:val="005A0BBE"/>
    <w:rsid w:val="005A12DE"/>
    <w:rsid w:val="005A1874"/>
    <w:rsid w:val="005A1F00"/>
    <w:rsid w:val="005A24BF"/>
    <w:rsid w:val="005A43BA"/>
    <w:rsid w:val="005A6070"/>
    <w:rsid w:val="005A618A"/>
    <w:rsid w:val="005A69BC"/>
    <w:rsid w:val="005A69EC"/>
    <w:rsid w:val="005B1672"/>
    <w:rsid w:val="005B1BB8"/>
    <w:rsid w:val="005B26F7"/>
    <w:rsid w:val="005B2851"/>
    <w:rsid w:val="005B36BD"/>
    <w:rsid w:val="005B38C7"/>
    <w:rsid w:val="005B3AD0"/>
    <w:rsid w:val="005B4057"/>
    <w:rsid w:val="005B78EB"/>
    <w:rsid w:val="005C011F"/>
    <w:rsid w:val="005C11D6"/>
    <w:rsid w:val="005C19D4"/>
    <w:rsid w:val="005C1E12"/>
    <w:rsid w:val="005C3929"/>
    <w:rsid w:val="005C4C6A"/>
    <w:rsid w:val="005C531C"/>
    <w:rsid w:val="005C53E5"/>
    <w:rsid w:val="005C6510"/>
    <w:rsid w:val="005C6773"/>
    <w:rsid w:val="005D020D"/>
    <w:rsid w:val="005D061A"/>
    <w:rsid w:val="005D0A02"/>
    <w:rsid w:val="005D1A54"/>
    <w:rsid w:val="005D2C14"/>
    <w:rsid w:val="005D42F6"/>
    <w:rsid w:val="005D52BA"/>
    <w:rsid w:val="005D7D52"/>
    <w:rsid w:val="005E292A"/>
    <w:rsid w:val="005E3C38"/>
    <w:rsid w:val="005E421C"/>
    <w:rsid w:val="005E4681"/>
    <w:rsid w:val="005E4CCF"/>
    <w:rsid w:val="005E72D5"/>
    <w:rsid w:val="005E73E8"/>
    <w:rsid w:val="005E765E"/>
    <w:rsid w:val="005F087D"/>
    <w:rsid w:val="005F10E4"/>
    <w:rsid w:val="005F1FFC"/>
    <w:rsid w:val="005F275B"/>
    <w:rsid w:val="005F3768"/>
    <w:rsid w:val="005F46CF"/>
    <w:rsid w:val="005F4C29"/>
    <w:rsid w:val="005F5A73"/>
    <w:rsid w:val="005F5AC7"/>
    <w:rsid w:val="005F5BBA"/>
    <w:rsid w:val="005F6C27"/>
    <w:rsid w:val="005F7A22"/>
    <w:rsid w:val="00600816"/>
    <w:rsid w:val="00600FB2"/>
    <w:rsid w:val="00601B28"/>
    <w:rsid w:val="00602AB2"/>
    <w:rsid w:val="00602AE7"/>
    <w:rsid w:val="00602B32"/>
    <w:rsid w:val="0060331B"/>
    <w:rsid w:val="00603AC2"/>
    <w:rsid w:val="00604138"/>
    <w:rsid w:val="0060418F"/>
    <w:rsid w:val="006054A6"/>
    <w:rsid w:val="006066E8"/>
    <w:rsid w:val="0060706E"/>
    <w:rsid w:val="00607121"/>
    <w:rsid w:val="0060755D"/>
    <w:rsid w:val="00607700"/>
    <w:rsid w:val="00610069"/>
    <w:rsid w:val="00610957"/>
    <w:rsid w:val="006109A9"/>
    <w:rsid w:val="00610CB2"/>
    <w:rsid w:val="006116BE"/>
    <w:rsid w:val="0061376D"/>
    <w:rsid w:val="00613FB6"/>
    <w:rsid w:val="00614FD7"/>
    <w:rsid w:val="00615AB2"/>
    <w:rsid w:val="0061735A"/>
    <w:rsid w:val="00617E62"/>
    <w:rsid w:val="0062085A"/>
    <w:rsid w:val="00620C47"/>
    <w:rsid w:val="00620F37"/>
    <w:rsid w:val="006217A5"/>
    <w:rsid w:val="006217B7"/>
    <w:rsid w:val="006223AA"/>
    <w:rsid w:val="0062306D"/>
    <w:rsid w:val="00623328"/>
    <w:rsid w:val="00626FAA"/>
    <w:rsid w:val="00630B75"/>
    <w:rsid w:val="00630FDD"/>
    <w:rsid w:val="006328A3"/>
    <w:rsid w:val="00633435"/>
    <w:rsid w:val="00633E06"/>
    <w:rsid w:val="0063432D"/>
    <w:rsid w:val="00634FAE"/>
    <w:rsid w:val="00635BFB"/>
    <w:rsid w:val="00635D7A"/>
    <w:rsid w:val="00636533"/>
    <w:rsid w:val="0063661B"/>
    <w:rsid w:val="00636B11"/>
    <w:rsid w:val="00636E82"/>
    <w:rsid w:val="00637157"/>
    <w:rsid w:val="0064398D"/>
    <w:rsid w:val="00643EA3"/>
    <w:rsid w:val="006459FA"/>
    <w:rsid w:val="00645DF9"/>
    <w:rsid w:val="00646B84"/>
    <w:rsid w:val="00650CB5"/>
    <w:rsid w:val="00651032"/>
    <w:rsid w:val="00653B30"/>
    <w:rsid w:val="00653D21"/>
    <w:rsid w:val="006546B0"/>
    <w:rsid w:val="00654828"/>
    <w:rsid w:val="00661E72"/>
    <w:rsid w:val="00663496"/>
    <w:rsid w:val="00663AD7"/>
    <w:rsid w:val="00664275"/>
    <w:rsid w:val="00664BC6"/>
    <w:rsid w:val="006653C6"/>
    <w:rsid w:val="00667153"/>
    <w:rsid w:val="0066721D"/>
    <w:rsid w:val="00667ADB"/>
    <w:rsid w:val="006703E3"/>
    <w:rsid w:val="00672022"/>
    <w:rsid w:val="006725D9"/>
    <w:rsid w:val="006739FF"/>
    <w:rsid w:val="00673B34"/>
    <w:rsid w:val="00674E1F"/>
    <w:rsid w:val="00675150"/>
    <w:rsid w:val="00675299"/>
    <w:rsid w:val="00676FF3"/>
    <w:rsid w:val="006775AA"/>
    <w:rsid w:val="006809A9"/>
    <w:rsid w:val="0068308C"/>
    <w:rsid w:val="00684011"/>
    <w:rsid w:val="00684557"/>
    <w:rsid w:val="006846C5"/>
    <w:rsid w:val="00685534"/>
    <w:rsid w:val="0068573B"/>
    <w:rsid w:val="006858FD"/>
    <w:rsid w:val="00686F7F"/>
    <w:rsid w:val="00691A40"/>
    <w:rsid w:val="00692643"/>
    <w:rsid w:val="0069354F"/>
    <w:rsid w:val="00693C1C"/>
    <w:rsid w:val="00693CF4"/>
    <w:rsid w:val="00693D96"/>
    <w:rsid w:val="00694A21"/>
    <w:rsid w:val="00694E59"/>
    <w:rsid w:val="006953AD"/>
    <w:rsid w:val="006956E2"/>
    <w:rsid w:val="00695A54"/>
    <w:rsid w:val="00696E83"/>
    <w:rsid w:val="00697680"/>
    <w:rsid w:val="00697B0B"/>
    <w:rsid w:val="006A4BD9"/>
    <w:rsid w:val="006A506D"/>
    <w:rsid w:val="006A53EC"/>
    <w:rsid w:val="006A5D13"/>
    <w:rsid w:val="006A5D85"/>
    <w:rsid w:val="006A6DC5"/>
    <w:rsid w:val="006A77C2"/>
    <w:rsid w:val="006A7BF7"/>
    <w:rsid w:val="006B0243"/>
    <w:rsid w:val="006B0D6D"/>
    <w:rsid w:val="006B0E3C"/>
    <w:rsid w:val="006B11C8"/>
    <w:rsid w:val="006B13EE"/>
    <w:rsid w:val="006B1A78"/>
    <w:rsid w:val="006B267E"/>
    <w:rsid w:val="006B50A0"/>
    <w:rsid w:val="006B7EDB"/>
    <w:rsid w:val="006C03FD"/>
    <w:rsid w:val="006C07F2"/>
    <w:rsid w:val="006C1A5C"/>
    <w:rsid w:val="006C1B86"/>
    <w:rsid w:val="006C3B9D"/>
    <w:rsid w:val="006C4052"/>
    <w:rsid w:val="006C444F"/>
    <w:rsid w:val="006C510C"/>
    <w:rsid w:val="006C56CC"/>
    <w:rsid w:val="006C765D"/>
    <w:rsid w:val="006D00E2"/>
    <w:rsid w:val="006D020C"/>
    <w:rsid w:val="006D1099"/>
    <w:rsid w:val="006D1B23"/>
    <w:rsid w:val="006D3392"/>
    <w:rsid w:val="006D4395"/>
    <w:rsid w:val="006D4F6C"/>
    <w:rsid w:val="006D5C9E"/>
    <w:rsid w:val="006E0AE6"/>
    <w:rsid w:val="006E112A"/>
    <w:rsid w:val="006E1149"/>
    <w:rsid w:val="006E288E"/>
    <w:rsid w:val="006E497C"/>
    <w:rsid w:val="006E5815"/>
    <w:rsid w:val="006E636A"/>
    <w:rsid w:val="006F06A4"/>
    <w:rsid w:val="006F0AF8"/>
    <w:rsid w:val="006F11A5"/>
    <w:rsid w:val="006F2FAB"/>
    <w:rsid w:val="006F3A55"/>
    <w:rsid w:val="006F4B8E"/>
    <w:rsid w:val="006F5094"/>
    <w:rsid w:val="006F5D46"/>
    <w:rsid w:val="006F6773"/>
    <w:rsid w:val="006F6810"/>
    <w:rsid w:val="006F6969"/>
    <w:rsid w:val="006F742F"/>
    <w:rsid w:val="006F7BAD"/>
    <w:rsid w:val="006F7DEB"/>
    <w:rsid w:val="00702BCE"/>
    <w:rsid w:val="00703446"/>
    <w:rsid w:val="00703560"/>
    <w:rsid w:val="0070360F"/>
    <w:rsid w:val="0070427B"/>
    <w:rsid w:val="00704577"/>
    <w:rsid w:val="007053F0"/>
    <w:rsid w:val="007070BC"/>
    <w:rsid w:val="0071159A"/>
    <w:rsid w:val="00714432"/>
    <w:rsid w:val="007145E1"/>
    <w:rsid w:val="00714693"/>
    <w:rsid w:val="0071745E"/>
    <w:rsid w:val="00717A29"/>
    <w:rsid w:val="00717F8E"/>
    <w:rsid w:val="007203F7"/>
    <w:rsid w:val="0072081C"/>
    <w:rsid w:val="00722F5D"/>
    <w:rsid w:val="0072308E"/>
    <w:rsid w:val="00724379"/>
    <w:rsid w:val="00730D92"/>
    <w:rsid w:val="0073142D"/>
    <w:rsid w:val="0073210B"/>
    <w:rsid w:val="00732AD2"/>
    <w:rsid w:val="00733660"/>
    <w:rsid w:val="00733979"/>
    <w:rsid w:val="00734663"/>
    <w:rsid w:val="00734745"/>
    <w:rsid w:val="007355B5"/>
    <w:rsid w:val="00735BE7"/>
    <w:rsid w:val="00736019"/>
    <w:rsid w:val="007364B1"/>
    <w:rsid w:val="007365B8"/>
    <w:rsid w:val="00737B1B"/>
    <w:rsid w:val="00737B70"/>
    <w:rsid w:val="0074057F"/>
    <w:rsid w:val="00741FA0"/>
    <w:rsid w:val="007431DC"/>
    <w:rsid w:val="0074380E"/>
    <w:rsid w:val="00743842"/>
    <w:rsid w:val="00744F6E"/>
    <w:rsid w:val="0074702A"/>
    <w:rsid w:val="00747062"/>
    <w:rsid w:val="00747571"/>
    <w:rsid w:val="007477BD"/>
    <w:rsid w:val="007503D0"/>
    <w:rsid w:val="0075181E"/>
    <w:rsid w:val="00752D01"/>
    <w:rsid w:val="0075425B"/>
    <w:rsid w:val="00754788"/>
    <w:rsid w:val="0075486F"/>
    <w:rsid w:val="007552CD"/>
    <w:rsid w:val="007552DA"/>
    <w:rsid w:val="0075549D"/>
    <w:rsid w:val="00755962"/>
    <w:rsid w:val="0075675B"/>
    <w:rsid w:val="00756902"/>
    <w:rsid w:val="00756E11"/>
    <w:rsid w:val="00757D46"/>
    <w:rsid w:val="0076035D"/>
    <w:rsid w:val="00760792"/>
    <w:rsid w:val="00760891"/>
    <w:rsid w:val="0076101B"/>
    <w:rsid w:val="0076360B"/>
    <w:rsid w:val="007665D7"/>
    <w:rsid w:val="00766974"/>
    <w:rsid w:val="007672DF"/>
    <w:rsid w:val="00771645"/>
    <w:rsid w:val="00772986"/>
    <w:rsid w:val="007730E2"/>
    <w:rsid w:val="0077319A"/>
    <w:rsid w:val="007734A9"/>
    <w:rsid w:val="00775A37"/>
    <w:rsid w:val="00777083"/>
    <w:rsid w:val="00777986"/>
    <w:rsid w:val="0078160F"/>
    <w:rsid w:val="00781813"/>
    <w:rsid w:val="00782B1A"/>
    <w:rsid w:val="0078318C"/>
    <w:rsid w:val="007834E2"/>
    <w:rsid w:val="00784FF4"/>
    <w:rsid w:val="00786ACD"/>
    <w:rsid w:val="00790463"/>
    <w:rsid w:val="0079048C"/>
    <w:rsid w:val="0079052D"/>
    <w:rsid w:val="00791116"/>
    <w:rsid w:val="00792752"/>
    <w:rsid w:val="00795443"/>
    <w:rsid w:val="007960DA"/>
    <w:rsid w:val="00796897"/>
    <w:rsid w:val="00797871"/>
    <w:rsid w:val="00797B42"/>
    <w:rsid w:val="007A0962"/>
    <w:rsid w:val="007A0CD4"/>
    <w:rsid w:val="007A2A8F"/>
    <w:rsid w:val="007A3628"/>
    <w:rsid w:val="007A39F9"/>
    <w:rsid w:val="007A5DE3"/>
    <w:rsid w:val="007A7441"/>
    <w:rsid w:val="007A7B25"/>
    <w:rsid w:val="007A7EE5"/>
    <w:rsid w:val="007B18FC"/>
    <w:rsid w:val="007B2161"/>
    <w:rsid w:val="007B22F8"/>
    <w:rsid w:val="007B401A"/>
    <w:rsid w:val="007B63BD"/>
    <w:rsid w:val="007B690A"/>
    <w:rsid w:val="007C0D4A"/>
    <w:rsid w:val="007C0EE1"/>
    <w:rsid w:val="007C2123"/>
    <w:rsid w:val="007C287E"/>
    <w:rsid w:val="007C3868"/>
    <w:rsid w:val="007C5B48"/>
    <w:rsid w:val="007C60E5"/>
    <w:rsid w:val="007C7877"/>
    <w:rsid w:val="007C7ED7"/>
    <w:rsid w:val="007D0A0B"/>
    <w:rsid w:val="007D213F"/>
    <w:rsid w:val="007D31D7"/>
    <w:rsid w:val="007D379A"/>
    <w:rsid w:val="007D37B4"/>
    <w:rsid w:val="007D4069"/>
    <w:rsid w:val="007D456D"/>
    <w:rsid w:val="007D5368"/>
    <w:rsid w:val="007D668C"/>
    <w:rsid w:val="007D6EA5"/>
    <w:rsid w:val="007D7487"/>
    <w:rsid w:val="007D797D"/>
    <w:rsid w:val="007E00A9"/>
    <w:rsid w:val="007E0B02"/>
    <w:rsid w:val="007E17E7"/>
    <w:rsid w:val="007E1EE2"/>
    <w:rsid w:val="007E243D"/>
    <w:rsid w:val="007E28DF"/>
    <w:rsid w:val="007E2EFC"/>
    <w:rsid w:val="007E33FF"/>
    <w:rsid w:val="007E3A61"/>
    <w:rsid w:val="007E5263"/>
    <w:rsid w:val="007E5C78"/>
    <w:rsid w:val="007E62D2"/>
    <w:rsid w:val="007E66D0"/>
    <w:rsid w:val="007E770E"/>
    <w:rsid w:val="007E7989"/>
    <w:rsid w:val="007F1329"/>
    <w:rsid w:val="007F1E95"/>
    <w:rsid w:val="007F286B"/>
    <w:rsid w:val="007F38B0"/>
    <w:rsid w:val="007F675A"/>
    <w:rsid w:val="007F6BF0"/>
    <w:rsid w:val="007F6C19"/>
    <w:rsid w:val="007F75A4"/>
    <w:rsid w:val="007F7D29"/>
    <w:rsid w:val="00800C55"/>
    <w:rsid w:val="00802EC2"/>
    <w:rsid w:val="008033C0"/>
    <w:rsid w:val="00803494"/>
    <w:rsid w:val="0080446D"/>
    <w:rsid w:val="008049F5"/>
    <w:rsid w:val="00804ABB"/>
    <w:rsid w:val="00806379"/>
    <w:rsid w:val="0080655C"/>
    <w:rsid w:val="0080750C"/>
    <w:rsid w:val="008076C6"/>
    <w:rsid w:val="00807B6A"/>
    <w:rsid w:val="00807E03"/>
    <w:rsid w:val="00807FC8"/>
    <w:rsid w:val="0081206E"/>
    <w:rsid w:val="0081213B"/>
    <w:rsid w:val="008155A2"/>
    <w:rsid w:val="00815CA1"/>
    <w:rsid w:val="00816861"/>
    <w:rsid w:val="0081779B"/>
    <w:rsid w:val="00823A12"/>
    <w:rsid w:val="00823BDC"/>
    <w:rsid w:val="00824793"/>
    <w:rsid w:val="008260F4"/>
    <w:rsid w:val="00826A1F"/>
    <w:rsid w:val="00830B89"/>
    <w:rsid w:val="00830C20"/>
    <w:rsid w:val="0083142A"/>
    <w:rsid w:val="00832EFE"/>
    <w:rsid w:val="00833442"/>
    <w:rsid w:val="008335AD"/>
    <w:rsid w:val="00837169"/>
    <w:rsid w:val="00837FCE"/>
    <w:rsid w:val="00841D51"/>
    <w:rsid w:val="0084264C"/>
    <w:rsid w:val="00843863"/>
    <w:rsid w:val="00843A90"/>
    <w:rsid w:val="008443A2"/>
    <w:rsid w:val="00844F06"/>
    <w:rsid w:val="00844F5E"/>
    <w:rsid w:val="0084641D"/>
    <w:rsid w:val="0085009D"/>
    <w:rsid w:val="00851096"/>
    <w:rsid w:val="008520AA"/>
    <w:rsid w:val="00852DF7"/>
    <w:rsid w:val="00853D8E"/>
    <w:rsid w:val="00854DF5"/>
    <w:rsid w:val="00855F68"/>
    <w:rsid w:val="00856735"/>
    <w:rsid w:val="00857253"/>
    <w:rsid w:val="00857714"/>
    <w:rsid w:val="00857CA6"/>
    <w:rsid w:val="00860003"/>
    <w:rsid w:val="00860871"/>
    <w:rsid w:val="00861132"/>
    <w:rsid w:val="008624F1"/>
    <w:rsid w:val="00864E2C"/>
    <w:rsid w:val="008666D9"/>
    <w:rsid w:val="0087120B"/>
    <w:rsid w:val="00872D8B"/>
    <w:rsid w:val="0087328E"/>
    <w:rsid w:val="00873C42"/>
    <w:rsid w:val="00874E7A"/>
    <w:rsid w:val="00875641"/>
    <w:rsid w:val="00875C84"/>
    <w:rsid w:val="00876618"/>
    <w:rsid w:val="00877200"/>
    <w:rsid w:val="00881D1F"/>
    <w:rsid w:val="00882A44"/>
    <w:rsid w:val="008833C9"/>
    <w:rsid w:val="00884172"/>
    <w:rsid w:val="00886630"/>
    <w:rsid w:val="00890496"/>
    <w:rsid w:val="00891139"/>
    <w:rsid w:val="00891D17"/>
    <w:rsid w:val="0089261E"/>
    <w:rsid w:val="008927B0"/>
    <w:rsid w:val="00892E6C"/>
    <w:rsid w:val="0089503B"/>
    <w:rsid w:val="00895AD9"/>
    <w:rsid w:val="00896064"/>
    <w:rsid w:val="008963C4"/>
    <w:rsid w:val="008964BD"/>
    <w:rsid w:val="008A0C5A"/>
    <w:rsid w:val="008A120F"/>
    <w:rsid w:val="008A2697"/>
    <w:rsid w:val="008A38A1"/>
    <w:rsid w:val="008A4D23"/>
    <w:rsid w:val="008A4E24"/>
    <w:rsid w:val="008A58C0"/>
    <w:rsid w:val="008A5948"/>
    <w:rsid w:val="008A5961"/>
    <w:rsid w:val="008A63B9"/>
    <w:rsid w:val="008A6A46"/>
    <w:rsid w:val="008A6E64"/>
    <w:rsid w:val="008A7EA3"/>
    <w:rsid w:val="008B032B"/>
    <w:rsid w:val="008B0527"/>
    <w:rsid w:val="008B1A51"/>
    <w:rsid w:val="008B2C44"/>
    <w:rsid w:val="008B2FF6"/>
    <w:rsid w:val="008B4326"/>
    <w:rsid w:val="008B47A4"/>
    <w:rsid w:val="008B5538"/>
    <w:rsid w:val="008B6771"/>
    <w:rsid w:val="008C16FE"/>
    <w:rsid w:val="008C2014"/>
    <w:rsid w:val="008C3C2E"/>
    <w:rsid w:val="008C5158"/>
    <w:rsid w:val="008C5294"/>
    <w:rsid w:val="008C59FA"/>
    <w:rsid w:val="008C5BB2"/>
    <w:rsid w:val="008C6F14"/>
    <w:rsid w:val="008C75F4"/>
    <w:rsid w:val="008D1234"/>
    <w:rsid w:val="008D19DA"/>
    <w:rsid w:val="008D3207"/>
    <w:rsid w:val="008D3E0D"/>
    <w:rsid w:val="008D3F6E"/>
    <w:rsid w:val="008D4785"/>
    <w:rsid w:val="008D4B84"/>
    <w:rsid w:val="008D53C3"/>
    <w:rsid w:val="008D5CC9"/>
    <w:rsid w:val="008D5E0F"/>
    <w:rsid w:val="008D7753"/>
    <w:rsid w:val="008E0543"/>
    <w:rsid w:val="008E262C"/>
    <w:rsid w:val="008E2A63"/>
    <w:rsid w:val="008E3BE6"/>
    <w:rsid w:val="008E5482"/>
    <w:rsid w:val="008E5D71"/>
    <w:rsid w:val="008E5E4F"/>
    <w:rsid w:val="008E61E1"/>
    <w:rsid w:val="008E6E32"/>
    <w:rsid w:val="008E7D4F"/>
    <w:rsid w:val="008F1121"/>
    <w:rsid w:val="008F136E"/>
    <w:rsid w:val="008F1C41"/>
    <w:rsid w:val="008F244B"/>
    <w:rsid w:val="008F2D80"/>
    <w:rsid w:val="008F3383"/>
    <w:rsid w:val="008F3742"/>
    <w:rsid w:val="008F3832"/>
    <w:rsid w:val="008F6800"/>
    <w:rsid w:val="008F794D"/>
    <w:rsid w:val="0090131D"/>
    <w:rsid w:val="00901997"/>
    <w:rsid w:val="00901A55"/>
    <w:rsid w:val="0090381A"/>
    <w:rsid w:val="00904348"/>
    <w:rsid w:val="0090436E"/>
    <w:rsid w:val="00905FE2"/>
    <w:rsid w:val="00907955"/>
    <w:rsid w:val="00907D4D"/>
    <w:rsid w:val="00910C23"/>
    <w:rsid w:val="00912D7A"/>
    <w:rsid w:val="009131B4"/>
    <w:rsid w:val="0091355D"/>
    <w:rsid w:val="00913FCF"/>
    <w:rsid w:val="00915B67"/>
    <w:rsid w:val="009160CC"/>
    <w:rsid w:val="00916D19"/>
    <w:rsid w:val="009205AB"/>
    <w:rsid w:val="00920E77"/>
    <w:rsid w:val="009214F0"/>
    <w:rsid w:val="009263B4"/>
    <w:rsid w:val="00926405"/>
    <w:rsid w:val="009275CA"/>
    <w:rsid w:val="00927646"/>
    <w:rsid w:val="0092768C"/>
    <w:rsid w:val="009279C8"/>
    <w:rsid w:val="009307A3"/>
    <w:rsid w:val="00931756"/>
    <w:rsid w:val="00932909"/>
    <w:rsid w:val="009333B9"/>
    <w:rsid w:val="009341CA"/>
    <w:rsid w:val="009355A8"/>
    <w:rsid w:val="00935843"/>
    <w:rsid w:val="0093620A"/>
    <w:rsid w:val="009371AD"/>
    <w:rsid w:val="009374C0"/>
    <w:rsid w:val="0094064F"/>
    <w:rsid w:val="009419D7"/>
    <w:rsid w:val="0094261C"/>
    <w:rsid w:val="00944724"/>
    <w:rsid w:val="00945FED"/>
    <w:rsid w:val="0094652F"/>
    <w:rsid w:val="009466E6"/>
    <w:rsid w:val="00946BE3"/>
    <w:rsid w:val="00950673"/>
    <w:rsid w:val="00950958"/>
    <w:rsid w:val="009530E3"/>
    <w:rsid w:val="009536AA"/>
    <w:rsid w:val="00953C17"/>
    <w:rsid w:val="009544CF"/>
    <w:rsid w:val="0095494D"/>
    <w:rsid w:val="00955E27"/>
    <w:rsid w:val="00956E7D"/>
    <w:rsid w:val="00957D4F"/>
    <w:rsid w:val="00957E0D"/>
    <w:rsid w:val="0096071C"/>
    <w:rsid w:val="00961633"/>
    <w:rsid w:val="00961AB4"/>
    <w:rsid w:val="00962F6F"/>
    <w:rsid w:val="0096308A"/>
    <w:rsid w:val="00963961"/>
    <w:rsid w:val="00963B04"/>
    <w:rsid w:val="00963E72"/>
    <w:rsid w:val="009647F0"/>
    <w:rsid w:val="00965DF0"/>
    <w:rsid w:val="00967F00"/>
    <w:rsid w:val="00970405"/>
    <w:rsid w:val="00970AC7"/>
    <w:rsid w:val="00971B4F"/>
    <w:rsid w:val="009745D6"/>
    <w:rsid w:val="00975CDD"/>
    <w:rsid w:val="0097611A"/>
    <w:rsid w:val="0097657D"/>
    <w:rsid w:val="0097666B"/>
    <w:rsid w:val="00980C12"/>
    <w:rsid w:val="009823AE"/>
    <w:rsid w:val="0098253D"/>
    <w:rsid w:val="00983407"/>
    <w:rsid w:val="00983C20"/>
    <w:rsid w:val="00983C24"/>
    <w:rsid w:val="00984630"/>
    <w:rsid w:val="009876D1"/>
    <w:rsid w:val="00987DA7"/>
    <w:rsid w:val="00987DB0"/>
    <w:rsid w:val="00990BF7"/>
    <w:rsid w:val="00990BFC"/>
    <w:rsid w:val="00990D18"/>
    <w:rsid w:val="00992AEF"/>
    <w:rsid w:val="009932CC"/>
    <w:rsid w:val="0099346A"/>
    <w:rsid w:val="009953DE"/>
    <w:rsid w:val="009972FD"/>
    <w:rsid w:val="00997AEC"/>
    <w:rsid w:val="009A06E5"/>
    <w:rsid w:val="009A15E2"/>
    <w:rsid w:val="009A184C"/>
    <w:rsid w:val="009A31FA"/>
    <w:rsid w:val="009A4999"/>
    <w:rsid w:val="009A4A38"/>
    <w:rsid w:val="009A7C6E"/>
    <w:rsid w:val="009B0D1E"/>
    <w:rsid w:val="009B18E0"/>
    <w:rsid w:val="009B26C4"/>
    <w:rsid w:val="009B28FF"/>
    <w:rsid w:val="009B2B5B"/>
    <w:rsid w:val="009B2D81"/>
    <w:rsid w:val="009B34E5"/>
    <w:rsid w:val="009B367E"/>
    <w:rsid w:val="009B3F48"/>
    <w:rsid w:val="009B4596"/>
    <w:rsid w:val="009B5B47"/>
    <w:rsid w:val="009C0C88"/>
    <w:rsid w:val="009C0DBA"/>
    <w:rsid w:val="009C12D4"/>
    <w:rsid w:val="009C12FD"/>
    <w:rsid w:val="009C1358"/>
    <w:rsid w:val="009C4362"/>
    <w:rsid w:val="009C4FD2"/>
    <w:rsid w:val="009C5661"/>
    <w:rsid w:val="009C64AF"/>
    <w:rsid w:val="009C669C"/>
    <w:rsid w:val="009C771C"/>
    <w:rsid w:val="009D02D4"/>
    <w:rsid w:val="009D0913"/>
    <w:rsid w:val="009D2199"/>
    <w:rsid w:val="009D219E"/>
    <w:rsid w:val="009D31BB"/>
    <w:rsid w:val="009D35DB"/>
    <w:rsid w:val="009D69C3"/>
    <w:rsid w:val="009D76E4"/>
    <w:rsid w:val="009E1486"/>
    <w:rsid w:val="009E1B0B"/>
    <w:rsid w:val="009E1DF2"/>
    <w:rsid w:val="009E22F4"/>
    <w:rsid w:val="009E2C53"/>
    <w:rsid w:val="009E2CE9"/>
    <w:rsid w:val="009E34B2"/>
    <w:rsid w:val="009E40F8"/>
    <w:rsid w:val="009E4743"/>
    <w:rsid w:val="009E55CD"/>
    <w:rsid w:val="009E655F"/>
    <w:rsid w:val="009E6EC4"/>
    <w:rsid w:val="009E7593"/>
    <w:rsid w:val="009E7D50"/>
    <w:rsid w:val="009F275A"/>
    <w:rsid w:val="009F3116"/>
    <w:rsid w:val="009F3487"/>
    <w:rsid w:val="009F4783"/>
    <w:rsid w:val="009F4C78"/>
    <w:rsid w:val="009F5F96"/>
    <w:rsid w:val="009F6298"/>
    <w:rsid w:val="009F6948"/>
    <w:rsid w:val="009F736A"/>
    <w:rsid w:val="009F7C90"/>
    <w:rsid w:val="00A00220"/>
    <w:rsid w:val="00A009E0"/>
    <w:rsid w:val="00A00B4E"/>
    <w:rsid w:val="00A016CB"/>
    <w:rsid w:val="00A043EE"/>
    <w:rsid w:val="00A04492"/>
    <w:rsid w:val="00A05769"/>
    <w:rsid w:val="00A060AC"/>
    <w:rsid w:val="00A06455"/>
    <w:rsid w:val="00A06EC3"/>
    <w:rsid w:val="00A07B4E"/>
    <w:rsid w:val="00A116E5"/>
    <w:rsid w:val="00A11B8F"/>
    <w:rsid w:val="00A11D2C"/>
    <w:rsid w:val="00A133B7"/>
    <w:rsid w:val="00A140F8"/>
    <w:rsid w:val="00A14AD7"/>
    <w:rsid w:val="00A15C95"/>
    <w:rsid w:val="00A15EA9"/>
    <w:rsid w:val="00A1623B"/>
    <w:rsid w:val="00A17384"/>
    <w:rsid w:val="00A20E8C"/>
    <w:rsid w:val="00A226BB"/>
    <w:rsid w:val="00A245C3"/>
    <w:rsid w:val="00A260D8"/>
    <w:rsid w:val="00A26AAB"/>
    <w:rsid w:val="00A271C5"/>
    <w:rsid w:val="00A27E75"/>
    <w:rsid w:val="00A3167B"/>
    <w:rsid w:val="00A32D8C"/>
    <w:rsid w:val="00A33924"/>
    <w:rsid w:val="00A35262"/>
    <w:rsid w:val="00A36297"/>
    <w:rsid w:val="00A365E5"/>
    <w:rsid w:val="00A36B01"/>
    <w:rsid w:val="00A43008"/>
    <w:rsid w:val="00A436A1"/>
    <w:rsid w:val="00A437BC"/>
    <w:rsid w:val="00A43B1A"/>
    <w:rsid w:val="00A43B3D"/>
    <w:rsid w:val="00A43EC4"/>
    <w:rsid w:val="00A442DF"/>
    <w:rsid w:val="00A4441B"/>
    <w:rsid w:val="00A450BB"/>
    <w:rsid w:val="00A45B51"/>
    <w:rsid w:val="00A47D58"/>
    <w:rsid w:val="00A502F6"/>
    <w:rsid w:val="00A521A9"/>
    <w:rsid w:val="00A5275C"/>
    <w:rsid w:val="00A529AC"/>
    <w:rsid w:val="00A52EDF"/>
    <w:rsid w:val="00A5379F"/>
    <w:rsid w:val="00A5420D"/>
    <w:rsid w:val="00A54AAC"/>
    <w:rsid w:val="00A55236"/>
    <w:rsid w:val="00A55ED3"/>
    <w:rsid w:val="00A56759"/>
    <w:rsid w:val="00A57665"/>
    <w:rsid w:val="00A62827"/>
    <w:rsid w:val="00A62879"/>
    <w:rsid w:val="00A638D6"/>
    <w:rsid w:val="00A6412D"/>
    <w:rsid w:val="00A6795F"/>
    <w:rsid w:val="00A70200"/>
    <w:rsid w:val="00A70982"/>
    <w:rsid w:val="00A71C82"/>
    <w:rsid w:val="00A72870"/>
    <w:rsid w:val="00A7395E"/>
    <w:rsid w:val="00A744F1"/>
    <w:rsid w:val="00A74521"/>
    <w:rsid w:val="00A74DE7"/>
    <w:rsid w:val="00A775C6"/>
    <w:rsid w:val="00A779E4"/>
    <w:rsid w:val="00A80293"/>
    <w:rsid w:val="00A81529"/>
    <w:rsid w:val="00A81E60"/>
    <w:rsid w:val="00A82265"/>
    <w:rsid w:val="00A83E5D"/>
    <w:rsid w:val="00A8402A"/>
    <w:rsid w:val="00A863F2"/>
    <w:rsid w:val="00A864E9"/>
    <w:rsid w:val="00A86902"/>
    <w:rsid w:val="00A86F0C"/>
    <w:rsid w:val="00A87EF7"/>
    <w:rsid w:val="00A90B76"/>
    <w:rsid w:val="00A9234D"/>
    <w:rsid w:val="00A93832"/>
    <w:rsid w:val="00A94EF9"/>
    <w:rsid w:val="00A960A8"/>
    <w:rsid w:val="00A97BDB"/>
    <w:rsid w:val="00AA1582"/>
    <w:rsid w:val="00AA1AEC"/>
    <w:rsid w:val="00AA1E94"/>
    <w:rsid w:val="00AA2775"/>
    <w:rsid w:val="00AA285B"/>
    <w:rsid w:val="00AA29D4"/>
    <w:rsid w:val="00AA33A5"/>
    <w:rsid w:val="00AA3B35"/>
    <w:rsid w:val="00AA5A91"/>
    <w:rsid w:val="00AA7CF7"/>
    <w:rsid w:val="00AA7E60"/>
    <w:rsid w:val="00AB0FFF"/>
    <w:rsid w:val="00AB10E0"/>
    <w:rsid w:val="00AB3DD2"/>
    <w:rsid w:val="00AB6583"/>
    <w:rsid w:val="00AB7137"/>
    <w:rsid w:val="00AC1A3E"/>
    <w:rsid w:val="00AC219F"/>
    <w:rsid w:val="00AC2A02"/>
    <w:rsid w:val="00AC3E60"/>
    <w:rsid w:val="00AC3F5B"/>
    <w:rsid w:val="00AC5040"/>
    <w:rsid w:val="00AC522B"/>
    <w:rsid w:val="00AC5A88"/>
    <w:rsid w:val="00AC6E5D"/>
    <w:rsid w:val="00AC74D9"/>
    <w:rsid w:val="00AC7569"/>
    <w:rsid w:val="00AD00CD"/>
    <w:rsid w:val="00AD0F55"/>
    <w:rsid w:val="00AD20F9"/>
    <w:rsid w:val="00AD3316"/>
    <w:rsid w:val="00AD368A"/>
    <w:rsid w:val="00AD51F4"/>
    <w:rsid w:val="00AD51F7"/>
    <w:rsid w:val="00AE0151"/>
    <w:rsid w:val="00AE07C5"/>
    <w:rsid w:val="00AE080A"/>
    <w:rsid w:val="00AE0CA0"/>
    <w:rsid w:val="00AE2131"/>
    <w:rsid w:val="00AE2683"/>
    <w:rsid w:val="00AE2A48"/>
    <w:rsid w:val="00AE30A7"/>
    <w:rsid w:val="00AE3D0C"/>
    <w:rsid w:val="00AE441F"/>
    <w:rsid w:val="00AE4889"/>
    <w:rsid w:val="00AE5052"/>
    <w:rsid w:val="00AE79A3"/>
    <w:rsid w:val="00AF3359"/>
    <w:rsid w:val="00AF39D9"/>
    <w:rsid w:val="00AF4B8B"/>
    <w:rsid w:val="00AF5060"/>
    <w:rsid w:val="00AF53FB"/>
    <w:rsid w:val="00AF54BC"/>
    <w:rsid w:val="00AF5EFF"/>
    <w:rsid w:val="00AF60ED"/>
    <w:rsid w:val="00AF6142"/>
    <w:rsid w:val="00AF7CAC"/>
    <w:rsid w:val="00AF7FA3"/>
    <w:rsid w:val="00B0208B"/>
    <w:rsid w:val="00B03492"/>
    <w:rsid w:val="00B0436E"/>
    <w:rsid w:val="00B04B72"/>
    <w:rsid w:val="00B058E8"/>
    <w:rsid w:val="00B05B3D"/>
    <w:rsid w:val="00B05FBC"/>
    <w:rsid w:val="00B10660"/>
    <w:rsid w:val="00B114CC"/>
    <w:rsid w:val="00B11F23"/>
    <w:rsid w:val="00B1286F"/>
    <w:rsid w:val="00B13BE7"/>
    <w:rsid w:val="00B13DB2"/>
    <w:rsid w:val="00B15A23"/>
    <w:rsid w:val="00B16493"/>
    <w:rsid w:val="00B17669"/>
    <w:rsid w:val="00B17A18"/>
    <w:rsid w:val="00B20B30"/>
    <w:rsid w:val="00B22738"/>
    <w:rsid w:val="00B24E4D"/>
    <w:rsid w:val="00B24EC6"/>
    <w:rsid w:val="00B25234"/>
    <w:rsid w:val="00B25280"/>
    <w:rsid w:val="00B254C2"/>
    <w:rsid w:val="00B310CD"/>
    <w:rsid w:val="00B310DE"/>
    <w:rsid w:val="00B31167"/>
    <w:rsid w:val="00B313AB"/>
    <w:rsid w:val="00B317E8"/>
    <w:rsid w:val="00B3193C"/>
    <w:rsid w:val="00B31A01"/>
    <w:rsid w:val="00B31C5D"/>
    <w:rsid w:val="00B3232D"/>
    <w:rsid w:val="00B342E2"/>
    <w:rsid w:val="00B363A2"/>
    <w:rsid w:val="00B363B3"/>
    <w:rsid w:val="00B365D2"/>
    <w:rsid w:val="00B366D9"/>
    <w:rsid w:val="00B36A89"/>
    <w:rsid w:val="00B37473"/>
    <w:rsid w:val="00B40EB3"/>
    <w:rsid w:val="00B4146A"/>
    <w:rsid w:val="00B41716"/>
    <w:rsid w:val="00B418F2"/>
    <w:rsid w:val="00B41DFA"/>
    <w:rsid w:val="00B42162"/>
    <w:rsid w:val="00B433D8"/>
    <w:rsid w:val="00B443A2"/>
    <w:rsid w:val="00B44D88"/>
    <w:rsid w:val="00B453D5"/>
    <w:rsid w:val="00B46944"/>
    <w:rsid w:val="00B47013"/>
    <w:rsid w:val="00B47B74"/>
    <w:rsid w:val="00B50DE5"/>
    <w:rsid w:val="00B5243F"/>
    <w:rsid w:val="00B52DAF"/>
    <w:rsid w:val="00B56447"/>
    <w:rsid w:val="00B565FB"/>
    <w:rsid w:val="00B57F0D"/>
    <w:rsid w:val="00B60162"/>
    <w:rsid w:val="00B607C5"/>
    <w:rsid w:val="00B61AEE"/>
    <w:rsid w:val="00B61C98"/>
    <w:rsid w:val="00B62368"/>
    <w:rsid w:val="00B62605"/>
    <w:rsid w:val="00B642AC"/>
    <w:rsid w:val="00B64DE8"/>
    <w:rsid w:val="00B6523D"/>
    <w:rsid w:val="00B65D32"/>
    <w:rsid w:val="00B66987"/>
    <w:rsid w:val="00B66A7D"/>
    <w:rsid w:val="00B66CCE"/>
    <w:rsid w:val="00B66F78"/>
    <w:rsid w:val="00B702D4"/>
    <w:rsid w:val="00B72165"/>
    <w:rsid w:val="00B7492A"/>
    <w:rsid w:val="00B75EC2"/>
    <w:rsid w:val="00B76664"/>
    <w:rsid w:val="00B771A5"/>
    <w:rsid w:val="00B772D5"/>
    <w:rsid w:val="00B776E2"/>
    <w:rsid w:val="00B77CA3"/>
    <w:rsid w:val="00B80229"/>
    <w:rsid w:val="00B813F9"/>
    <w:rsid w:val="00B82E60"/>
    <w:rsid w:val="00B83257"/>
    <w:rsid w:val="00B83B8C"/>
    <w:rsid w:val="00B84255"/>
    <w:rsid w:val="00B86156"/>
    <w:rsid w:val="00B868C6"/>
    <w:rsid w:val="00B87C36"/>
    <w:rsid w:val="00B87FEC"/>
    <w:rsid w:val="00B902A1"/>
    <w:rsid w:val="00B902AF"/>
    <w:rsid w:val="00B9047D"/>
    <w:rsid w:val="00B9096F"/>
    <w:rsid w:val="00B94D18"/>
    <w:rsid w:val="00B94F01"/>
    <w:rsid w:val="00B94F62"/>
    <w:rsid w:val="00B9586D"/>
    <w:rsid w:val="00B97C16"/>
    <w:rsid w:val="00BA0DD8"/>
    <w:rsid w:val="00BA15B9"/>
    <w:rsid w:val="00BA17A4"/>
    <w:rsid w:val="00BA5695"/>
    <w:rsid w:val="00BA5828"/>
    <w:rsid w:val="00BA592F"/>
    <w:rsid w:val="00BA5F83"/>
    <w:rsid w:val="00BB01C5"/>
    <w:rsid w:val="00BB2A82"/>
    <w:rsid w:val="00BB2AC7"/>
    <w:rsid w:val="00BB302E"/>
    <w:rsid w:val="00BB3E7D"/>
    <w:rsid w:val="00BB440B"/>
    <w:rsid w:val="00BB5558"/>
    <w:rsid w:val="00BB63F7"/>
    <w:rsid w:val="00BB7AF5"/>
    <w:rsid w:val="00BC1562"/>
    <w:rsid w:val="00BC1F58"/>
    <w:rsid w:val="00BC2A57"/>
    <w:rsid w:val="00BC374D"/>
    <w:rsid w:val="00BC43B4"/>
    <w:rsid w:val="00BC5266"/>
    <w:rsid w:val="00BC62F6"/>
    <w:rsid w:val="00BC6A11"/>
    <w:rsid w:val="00BC6BC5"/>
    <w:rsid w:val="00BC71C9"/>
    <w:rsid w:val="00BD1F60"/>
    <w:rsid w:val="00BD24D3"/>
    <w:rsid w:val="00BD2BEB"/>
    <w:rsid w:val="00BD399C"/>
    <w:rsid w:val="00BD3B5A"/>
    <w:rsid w:val="00BD400B"/>
    <w:rsid w:val="00BD4B38"/>
    <w:rsid w:val="00BD4E47"/>
    <w:rsid w:val="00BD5115"/>
    <w:rsid w:val="00BD5427"/>
    <w:rsid w:val="00BD6340"/>
    <w:rsid w:val="00BD6A93"/>
    <w:rsid w:val="00BD79FD"/>
    <w:rsid w:val="00BD7ABD"/>
    <w:rsid w:val="00BE19B4"/>
    <w:rsid w:val="00BE1BF3"/>
    <w:rsid w:val="00BE2C71"/>
    <w:rsid w:val="00BE2DAD"/>
    <w:rsid w:val="00BE3097"/>
    <w:rsid w:val="00BE3B1D"/>
    <w:rsid w:val="00BE3D51"/>
    <w:rsid w:val="00BE46E6"/>
    <w:rsid w:val="00BE6591"/>
    <w:rsid w:val="00BE6B40"/>
    <w:rsid w:val="00BE6DF5"/>
    <w:rsid w:val="00BF0940"/>
    <w:rsid w:val="00BF0A95"/>
    <w:rsid w:val="00BF0C86"/>
    <w:rsid w:val="00BF1984"/>
    <w:rsid w:val="00BF2ACA"/>
    <w:rsid w:val="00BF3B05"/>
    <w:rsid w:val="00BF4614"/>
    <w:rsid w:val="00BF4B5A"/>
    <w:rsid w:val="00BF69AC"/>
    <w:rsid w:val="00C02F6C"/>
    <w:rsid w:val="00C03B29"/>
    <w:rsid w:val="00C04AC0"/>
    <w:rsid w:val="00C04D0D"/>
    <w:rsid w:val="00C05191"/>
    <w:rsid w:val="00C0628C"/>
    <w:rsid w:val="00C07363"/>
    <w:rsid w:val="00C078BF"/>
    <w:rsid w:val="00C10C32"/>
    <w:rsid w:val="00C11F66"/>
    <w:rsid w:val="00C13276"/>
    <w:rsid w:val="00C13E04"/>
    <w:rsid w:val="00C1430E"/>
    <w:rsid w:val="00C1457C"/>
    <w:rsid w:val="00C149BB"/>
    <w:rsid w:val="00C14CEA"/>
    <w:rsid w:val="00C1557E"/>
    <w:rsid w:val="00C16BC5"/>
    <w:rsid w:val="00C16D95"/>
    <w:rsid w:val="00C17529"/>
    <w:rsid w:val="00C177FA"/>
    <w:rsid w:val="00C20600"/>
    <w:rsid w:val="00C21C3E"/>
    <w:rsid w:val="00C2425C"/>
    <w:rsid w:val="00C24F98"/>
    <w:rsid w:val="00C25053"/>
    <w:rsid w:val="00C25A7A"/>
    <w:rsid w:val="00C26B50"/>
    <w:rsid w:val="00C300AB"/>
    <w:rsid w:val="00C32115"/>
    <w:rsid w:val="00C32CF8"/>
    <w:rsid w:val="00C34921"/>
    <w:rsid w:val="00C34AE4"/>
    <w:rsid w:val="00C3592E"/>
    <w:rsid w:val="00C3615A"/>
    <w:rsid w:val="00C3664D"/>
    <w:rsid w:val="00C37440"/>
    <w:rsid w:val="00C41A0C"/>
    <w:rsid w:val="00C4402D"/>
    <w:rsid w:val="00C442F1"/>
    <w:rsid w:val="00C445C5"/>
    <w:rsid w:val="00C44E18"/>
    <w:rsid w:val="00C44FE8"/>
    <w:rsid w:val="00C454F4"/>
    <w:rsid w:val="00C4630E"/>
    <w:rsid w:val="00C46CDB"/>
    <w:rsid w:val="00C4732B"/>
    <w:rsid w:val="00C5043B"/>
    <w:rsid w:val="00C5183B"/>
    <w:rsid w:val="00C51E02"/>
    <w:rsid w:val="00C528B3"/>
    <w:rsid w:val="00C5597B"/>
    <w:rsid w:val="00C61133"/>
    <w:rsid w:val="00C61C10"/>
    <w:rsid w:val="00C62B80"/>
    <w:rsid w:val="00C62C65"/>
    <w:rsid w:val="00C62C66"/>
    <w:rsid w:val="00C62E00"/>
    <w:rsid w:val="00C62EBA"/>
    <w:rsid w:val="00C632D8"/>
    <w:rsid w:val="00C6583F"/>
    <w:rsid w:val="00C65F1B"/>
    <w:rsid w:val="00C66174"/>
    <w:rsid w:val="00C66923"/>
    <w:rsid w:val="00C673D2"/>
    <w:rsid w:val="00C676E2"/>
    <w:rsid w:val="00C7013A"/>
    <w:rsid w:val="00C71092"/>
    <w:rsid w:val="00C72A39"/>
    <w:rsid w:val="00C72C67"/>
    <w:rsid w:val="00C738BB"/>
    <w:rsid w:val="00C73C92"/>
    <w:rsid w:val="00C743EB"/>
    <w:rsid w:val="00C74C91"/>
    <w:rsid w:val="00C7690C"/>
    <w:rsid w:val="00C769C7"/>
    <w:rsid w:val="00C77653"/>
    <w:rsid w:val="00C77C74"/>
    <w:rsid w:val="00C8193A"/>
    <w:rsid w:val="00C824B1"/>
    <w:rsid w:val="00C82AB9"/>
    <w:rsid w:val="00C82C44"/>
    <w:rsid w:val="00C830E7"/>
    <w:rsid w:val="00C8312C"/>
    <w:rsid w:val="00C832EC"/>
    <w:rsid w:val="00C86461"/>
    <w:rsid w:val="00C87226"/>
    <w:rsid w:val="00C87613"/>
    <w:rsid w:val="00C90206"/>
    <w:rsid w:val="00C90C0B"/>
    <w:rsid w:val="00C911AD"/>
    <w:rsid w:val="00C91548"/>
    <w:rsid w:val="00C915BE"/>
    <w:rsid w:val="00C91AB2"/>
    <w:rsid w:val="00C924DE"/>
    <w:rsid w:val="00C92B5B"/>
    <w:rsid w:val="00C93933"/>
    <w:rsid w:val="00C944E0"/>
    <w:rsid w:val="00CA00C5"/>
    <w:rsid w:val="00CA0789"/>
    <w:rsid w:val="00CA0B19"/>
    <w:rsid w:val="00CA2505"/>
    <w:rsid w:val="00CA25F8"/>
    <w:rsid w:val="00CA2CCE"/>
    <w:rsid w:val="00CA3813"/>
    <w:rsid w:val="00CA4BE2"/>
    <w:rsid w:val="00CA6D51"/>
    <w:rsid w:val="00CA73AA"/>
    <w:rsid w:val="00CB0BA7"/>
    <w:rsid w:val="00CB209F"/>
    <w:rsid w:val="00CB24E9"/>
    <w:rsid w:val="00CB2A1D"/>
    <w:rsid w:val="00CB48B8"/>
    <w:rsid w:val="00CB48C3"/>
    <w:rsid w:val="00CB53AE"/>
    <w:rsid w:val="00CB53D4"/>
    <w:rsid w:val="00CB6502"/>
    <w:rsid w:val="00CB6EFD"/>
    <w:rsid w:val="00CB729B"/>
    <w:rsid w:val="00CB7CEA"/>
    <w:rsid w:val="00CC02C9"/>
    <w:rsid w:val="00CC042D"/>
    <w:rsid w:val="00CC3CFF"/>
    <w:rsid w:val="00CC46CF"/>
    <w:rsid w:val="00CC618D"/>
    <w:rsid w:val="00CC6673"/>
    <w:rsid w:val="00CD065B"/>
    <w:rsid w:val="00CD1AB4"/>
    <w:rsid w:val="00CD1EBC"/>
    <w:rsid w:val="00CD3142"/>
    <w:rsid w:val="00CD3616"/>
    <w:rsid w:val="00CD3674"/>
    <w:rsid w:val="00CD44D0"/>
    <w:rsid w:val="00CD54D5"/>
    <w:rsid w:val="00CD61DB"/>
    <w:rsid w:val="00CE0479"/>
    <w:rsid w:val="00CE0565"/>
    <w:rsid w:val="00CE0EFB"/>
    <w:rsid w:val="00CE1671"/>
    <w:rsid w:val="00CE201C"/>
    <w:rsid w:val="00CE2795"/>
    <w:rsid w:val="00CE2BA8"/>
    <w:rsid w:val="00CE2DE0"/>
    <w:rsid w:val="00CE4398"/>
    <w:rsid w:val="00CE5E88"/>
    <w:rsid w:val="00CE70F1"/>
    <w:rsid w:val="00CF0497"/>
    <w:rsid w:val="00CF06B3"/>
    <w:rsid w:val="00CF0990"/>
    <w:rsid w:val="00CF1947"/>
    <w:rsid w:val="00CF2534"/>
    <w:rsid w:val="00CF2DB9"/>
    <w:rsid w:val="00CF3A01"/>
    <w:rsid w:val="00CF4229"/>
    <w:rsid w:val="00CF4281"/>
    <w:rsid w:val="00CF4652"/>
    <w:rsid w:val="00CF48F7"/>
    <w:rsid w:val="00CF4A59"/>
    <w:rsid w:val="00D00A30"/>
    <w:rsid w:val="00D00DA9"/>
    <w:rsid w:val="00D01F8E"/>
    <w:rsid w:val="00D02848"/>
    <w:rsid w:val="00D03C99"/>
    <w:rsid w:val="00D06C0F"/>
    <w:rsid w:val="00D10E06"/>
    <w:rsid w:val="00D11D2A"/>
    <w:rsid w:val="00D120B7"/>
    <w:rsid w:val="00D13433"/>
    <w:rsid w:val="00D13B3D"/>
    <w:rsid w:val="00D14249"/>
    <w:rsid w:val="00D14BB8"/>
    <w:rsid w:val="00D14C80"/>
    <w:rsid w:val="00D15B2D"/>
    <w:rsid w:val="00D20230"/>
    <w:rsid w:val="00D2202F"/>
    <w:rsid w:val="00D223C0"/>
    <w:rsid w:val="00D24092"/>
    <w:rsid w:val="00D2601E"/>
    <w:rsid w:val="00D26863"/>
    <w:rsid w:val="00D27AE3"/>
    <w:rsid w:val="00D309C8"/>
    <w:rsid w:val="00D32B58"/>
    <w:rsid w:val="00D339C6"/>
    <w:rsid w:val="00D33FCC"/>
    <w:rsid w:val="00D343F1"/>
    <w:rsid w:val="00D34D06"/>
    <w:rsid w:val="00D34EE5"/>
    <w:rsid w:val="00D35406"/>
    <w:rsid w:val="00D36FFE"/>
    <w:rsid w:val="00D370BE"/>
    <w:rsid w:val="00D370ED"/>
    <w:rsid w:val="00D37672"/>
    <w:rsid w:val="00D37BB9"/>
    <w:rsid w:val="00D403E0"/>
    <w:rsid w:val="00D4086F"/>
    <w:rsid w:val="00D40FEB"/>
    <w:rsid w:val="00D41BB3"/>
    <w:rsid w:val="00D422E3"/>
    <w:rsid w:val="00D43263"/>
    <w:rsid w:val="00D43946"/>
    <w:rsid w:val="00D44A71"/>
    <w:rsid w:val="00D44C00"/>
    <w:rsid w:val="00D450E8"/>
    <w:rsid w:val="00D452B0"/>
    <w:rsid w:val="00D452C1"/>
    <w:rsid w:val="00D46A69"/>
    <w:rsid w:val="00D46ED9"/>
    <w:rsid w:val="00D506D3"/>
    <w:rsid w:val="00D507EF"/>
    <w:rsid w:val="00D50ACF"/>
    <w:rsid w:val="00D5103D"/>
    <w:rsid w:val="00D51BC5"/>
    <w:rsid w:val="00D51EB8"/>
    <w:rsid w:val="00D52CB3"/>
    <w:rsid w:val="00D5607E"/>
    <w:rsid w:val="00D57151"/>
    <w:rsid w:val="00D6123B"/>
    <w:rsid w:val="00D62340"/>
    <w:rsid w:val="00D625C2"/>
    <w:rsid w:val="00D62E02"/>
    <w:rsid w:val="00D641D2"/>
    <w:rsid w:val="00D644CC"/>
    <w:rsid w:val="00D64529"/>
    <w:rsid w:val="00D6521B"/>
    <w:rsid w:val="00D6571C"/>
    <w:rsid w:val="00D6585E"/>
    <w:rsid w:val="00D70A74"/>
    <w:rsid w:val="00D72BB5"/>
    <w:rsid w:val="00D74F36"/>
    <w:rsid w:val="00D75610"/>
    <w:rsid w:val="00D75D20"/>
    <w:rsid w:val="00D801E1"/>
    <w:rsid w:val="00D80332"/>
    <w:rsid w:val="00D81CAB"/>
    <w:rsid w:val="00D82E6E"/>
    <w:rsid w:val="00D8488B"/>
    <w:rsid w:val="00D848E7"/>
    <w:rsid w:val="00D84DFD"/>
    <w:rsid w:val="00D84E63"/>
    <w:rsid w:val="00D860C7"/>
    <w:rsid w:val="00D8622C"/>
    <w:rsid w:val="00D864EA"/>
    <w:rsid w:val="00D86A68"/>
    <w:rsid w:val="00D8733F"/>
    <w:rsid w:val="00D87EB8"/>
    <w:rsid w:val="00D90708"/>
    <w:rsid w:val="00D90734"/>
    <w:rsid w:val="00D908E5"/>
    <w:rsid w:val="00D90909"/>
    <w:rsid w:val="00D92030"/>
    <w:rsid w:val="00D92508"/>
    <w:rsid w:val="00D94A29"/>
    <w:rsid w:val="00DA1BF0"/>
    <w:rsid w:val="00DA3DB0"/>
    <w:rsid w:val="00DA4328"/>
    <w:rsid w:val="00DA54FB"/>
    <w:rsid w:val="00DA5A28"/>
    <w:rsid w:val="00DA688C"/>
    <w:rsid w:val="00DA6BFC"/>
    <w:rsid w:val="00DA7198"/>
    <w:rsid w:val="00DB0C4A"/>
    <w:rsid w:val="00DB17D9"/>
    <w:rsid w:val="00DB36F5"/>
    <w:rsid w:val="00DB380D"/>
    <w:rsid w:val="00DB3FA4"/>
    <w:rsid w:val="00DB4019"/>
    <w:rsid w:val="00DB4BB1"/>
    <w:rsid w:val="00DB5601"/>
    <w:rsid w:val="00DB57DA"/>
    <w:rsid w:val="00DB5EED"/>
    <w:rsid w:val="00DB682C"/>
    <w:rsid w:val="00DC00FF"/>
    <w:rsid w:val="00DC1CAB"/>
    <w:rsid w:val="00DC2509"/>
    <w:rsid w:val="00DC2B33"/>
    <w:rsid w:val="00DC2DF7"/>
    <w:rsid w:val="00DC458B"/>
    <w:rsid w:val="00DC48E3"/>
    <w:rsid w:val="00DC4A51"/>
    <w:rsid w:val="00DD2FA0"/>
    <w:rsid w:val="00DD3471"/>
    <w:rsid w:val="00DD34B1"/>
    <w:rsid w:val="00DD47F9"/>
    <w:rsid w:val="00DD55CB"/>
    <w:rsid w:val="00DD5F82"/>
    <w:rsid w:val="00DE0A07"/>
    <w:rsid w:val="00DE0C5F"/>
    <w:rsid w:val="00DE0CCB"/>
    <w:rsid w:val="00DE1A72"/>
    <w:rsid w:val="00DE1C59"/>
    <w:rsid w:val="00DE230E"/>
    <w:rsid w:val="00DE27D7"/>
    <w:rsid w:val="00DE2998"/>
    <w:rsid w:val="00DE3E25"/>
    <w:rsid w:val="00DE7C3E"/>
    <w:rsid w:val="00DF1C78"/>
    <w:rsid w:val="00DF3B8A"/>
    <w:rsid w:val="00DF5EDD"/>
    <w:rsid w:val="00DF602F"/>
    <w:rsid w:val="00DF610D"/>
    <w:rsid w:val="00DF6259"/>
    <w:rsid w:val="00E00812"/>
    <w:rsid w:val="00E00DCD"/>
    <w:rsid w:val="00E040F5"/>
    <w:rsid w:val="00E0473A"/>
    <w:rsid w:val="00E04D9C"/>
    <w:rsid w:val="00E0650F"/>
    <w:rsid w:val="00E06E51"/>
    <w:rsid w:val="00E07D5C"/>
    <w:rsid w:val="00E1020C"/>
    <w:rsid w:val="00E1231D"/>
    <w:rsid w:val="00E1231F"/>
    <w:rsid w:val="00E1266D"/>
    <w:rsid w:val="00E132CA"/>
    <w:rsid w:val="00E13F6D"/>
    <w:rsid w:val="00E14D32"/>
    <w:rsid w:val="00E14F47"/>
    <w:rsid w:val="00E154B7"/>
    <w:rsid w:val="00E15730"/>
    <w:rsid w:val="00E162A2"/>
    <w:rsid w:val="00E16690"/>
    <w:rsid w:val="00E16E12"/>
    <w:rsid w:val="00E17FBD"/>
    <w:rsid w:val="00E20E58"/>
    <w:rsid w:val="00E21882"/>
    <w:rsid w:val="00E22107"/>
    <w:rsid w:val="00E22D82"/>
    <w:rsid w:val="00E24B0D"/>
    <w:rsid w:val="00E24CDB"/>
    <w:rsid w:val="00E25424"/>
    <w:rsid w:val="00E2548D"/>
    <w:rsid w:val="00E2561C"/>
    <w:rsid w:val="00E25751"/>
    <w:rsid w:val="00E26690"/>
    <w:rsid w:val="00E27303"/>
    <w:rsid w:val="00E279EC"/>
    <w:rsid w:val="00E3004D"/>
    <w:rsid w:val="00E315E0"/>
    <w:rsid w:val="00E31F48"/>
    <w:rsid w:val="00E333E5"/>
    <w:rsid w:val="00E34E08"/>
    <w:rsid w:val="00E351A4"/>
    <w:rsid w:val="00E35961"/>
    <w:rsid w:val="00E361FF"/>
    <w:rsid w:val="00E378A6"/>
    <w:rsid w:val="00E410F5"/>
    <w:rsid w:val="00E41777"/>
    <w:rsid w:val="00E42DC3"/>
    <w:rsid w:val="00E42F9F"/>
    <w:rsid w:val="00E44E92"/>
    <w:rsid w:val="00E458BE"/>
    <w:rsid w:val="00E46790"/>
    <w:rsid w:val="00E46BEB"/>
    <w:rsid w:val="00E47ECC"/>
    <w:rsid w:val="00E50536"/>
    <w:rsid w:val="00E520A3"/>
    <w:rsid w:val="00E522C2"/>
    <w:rsid w:val="00E53DCB"/>
    <w:rsid w:val="00E5501C"/>
    <w:rsid w:val="00E55A65"/>
    <w:rsid w:val="00E55B73"/>
    <w:rsid w:val="00E5642A"/>
    <w:rsid w:val="00E578CF"/>
    <w:rsid w:val="00E6111E"/>
    <w:rsid w:val="00E6113E"/>
    <w:rsid w:val="00E61638"/>
    <w:rsid w:val="00E62D73"/>
    <w:rsid w:val="00E62EC1"/>
    <w:rsid w:val="00E63145"/>
    <w:rsid w:val="00E6353D"/>
    <w:rsid w:val="00E64625"/>
    <w:rsid w:val="00E64D30"/>
    <w:rsid w:val="00E65442"/>
    <w:rsid w:val="00E65D7D"/>
    <w:rsid w:val="00E65EFC"/>
    <w:rsid w:val="00E65F62"/>
    <w:rsid w:val="00E6661E"/>
    <w:rsid w:val="00E66D63"/>
    <w:rsid w:val="00E6791A"/>
    <w:rsid w:val="00E70601"/>
    <w:rsid w:val="00E71459"/>
    <w:rsid w:val="00E71AAB"/>
    <w:rsid w:val="00E738BA"/>
    <w:rsid w:val="00E740CC"/>
    <w:rsid w:val="00E742B7"/>
    <w:rsid w:val="00E745E6"/>
    <w:rsid w:val="00E75ADC"/>
    <w:rsid w:val="00E802A2"/>
    <w:rsid w:val="00E82A3A"/>
    <w:rsid w:val="00E82B69"/>
    <w:rsid w:val="00E82D5B"/>
    <w:rsid w:val="00E832DD"/>
    <w:rsid w:val="00E8383A"/>
    <w:rsid w:val="00E8415D"/>
    <w:rsid w:val="00E8565F"/>
    <w:rsid w:val="00E85EC6"/>
    <w:rsid w:val="00E85FBE"/>
    <w:rsid w:val="00E871B4"/>
    <w:rsid w:val="00E90E5E"/>
    <w:rsid w:val="00E92704"/>
    <w:rsid w:val="00E931FA"/>
    <w:rsid w:val="00E93D75"/>
    <w:rsid w:val="00E93F90"/>
    <w:rsid w:val="00E9449F"/>
    <w:rsid w:val="00E957F1"/>
    <w:rsid w:val="00E96CF4"/>
    <w:rsid w:val="00E970E9"/>
    <w:rsid w:val="00EA1935"/>
    <w:rsid w:val="00EA3339"/>
    <w:rsid w:val="00EA3C84"/>
    <w:rsid w:val="00EA51C4"/>
    <w:rsid w:val="00EA5F95"/>
    <w:rsid w:val="00EA60DA"/>
    <w:rsid w:val="00EA706F"/>
    <w:rsid w:val="00EA7D7F"/>
    <w:rsid w:val="00EB0026"/>
    <w:rsid w:val="00EB0762"/>
    <w:rsid w:val="00EB0EA0"/>
    <w:rsid w:val="00EB22D8"/>
    <w:rsid w:val="00EB2781"/>
    <w:rsid w:val="00EB2AC9"/>
    <w:rsid w:val="00EB311F"/>
    <w:rsid w:val="00EB3425"/>
    <w:rsid w:val="00EB3827"/>
    <w:rsid w:val="00EB44D5"/>
    <w:rsid w:val="00EB485D"/>
    <w:rsid w:val="00EB5C4D"/>
    <w:rsid w:val="00EB76A9"/>
    <w:rsid w:val="00EC0425"/>
    <w:rsid w:val="00EC0E87"/>
    <w:rsid w:val="00EC1298"/>
    <w:rsid w:val="00EC39CD"/>
    <w:rsid w:val="00EC3AC9"/>
    <w:rsid w:val="00EC3D76"/>
    <w:rsid w:val="00EC3D94"/>
    <w:rsid w:val="00EC468E"/>
    <w:rsid w:val="00EC5186"/>
    <w:rsid w:val="00EC56FD"/>
    <w:rsid w:val="00EC5F36"/>
    <w:rsid w:val="00EC62CF"/>
    <w:rsid w:val="00EC6E3A"/>
    <w:rsid w:val="00EC762C"/>
    <w:rsid w:val="00ED0551"/>
    <w:rsid w:val="00ED0897"/>
    <w:rsid w:val="00ED19F1"/>
    <w:rsid w:val="00ED20E2"/>
    <w:rsid w:val="00ED25BE"/>
    <w:rsid w:val="00ED283E"/>
    <w:rsid w:val="00ED2D24"/>
    <w:rsid w:val="00ED2FC6"/>
    <w:rsid w:val="00ED2FF8"/>
    <w:rsid w:val="00ED330F"/>
    <w:rsid w:val="00ED333D"/>
    <w:rsid w:val="00ED39BA"/>
    <w:rsid w:val="00ED4B43"/>
    <w:rsid w:val="00ED4FB4"/>
    <w:rsid w:val="00ED519D"/>
    <w:rsid w:val="00ED6362"/>
    <w:rsid w:val="00ED6AA8"/>
    <w:rsid w:val="00ED70C7"/>
    <w:rsid w:val="00ED7C41"/>
    <w:rsid w:val="00EE0A05"/>
    <w:rsid w:val="00EE0E72"/>
    <w:rsid w:val="00EE1C9C"/>
    <w:rsid w:val="00EE2B22"/>
    <w:rsid w:val="00EE3C9C"/>
    <w:rsid w:val="00EE42E1"/>
    <w:rsid w:val="00EE46BD"/>
    <w:rsid w:val="00EE493C"/>
    <w:rsid w:val="00EE6454"/>
    <w:rsid w:val="00EE6CCA"/>
    <w:rsid w:val="00EE7F93"/>
    <w:rsid w:val="00EF0AAA"/>
    <w:rsid w:val="00EF13A5"/>
    <w:rsid w:val="00EF2670"/>
    <w:rsid w:val="00EF3CA6"/>
    <w:rsid w:val="00EF4189"/>
    <w:rsid w:val="00EF5353"/>
    <w:rsid w:val="00EF53CA"/>
    <w:rsid w:val="00EF596F"/>
    <w:rsid w:val="00EF6065"/>
    <w:rsid w:val="00EF7ED6"/>
    <w:rsid w:val="00F007BC"/>
    <w:rsid w:val="00F00B16"/>
    <w:rsid w:val="00F00DCA"/>
    <w:rsid w:val="00F02A37"/>
    <w:rsid w:val="00F0326A"/>
    <w:rsid w:val="00F03CA5"/>
    <w:rsid w:val="00F05136"/>
    <w:rsid w:val="00F06BAC"/>
    <w:rsid w:val="00F06E5C"/>
    <w:rsid w:val="00F07678"/>
    <w:rsid w:val="00F1320D"/>
    <w:rsid w:val="00F135A2"/>
    <w:rsid w:val="00F13ABD"/>
    <w:rsid w:val="00F1432F"/>
    <w:rsid w:val="00F14532"/>
    <w:rsid w:val="00F145F7"/>
    <w:rsid w:val="00F14A2F"/>
    <w:rsid w:val="00F15D13"/>
    <w:rsid w:val="00F166E5"/>
    <w:rsid w:val="00F1672B"/>
    <w:rsid w:val="00F17079"/>
    <w:rsid w:val="00F21052"/>
    <w:rsid w:val="00F210AD"/>
    <w:rsid w:val="00F21735"/>
    <w:rsid w:val="00F21EDF"/>
    <w:rsid w:val="00F23043"/>
    <w:rsid w:val="00F2382F"/>
    <w:rsid w:val="00F2428C"/>
    <w:rsid w:val="00F24829"/>
    <w:rsid w:val="00F252B0"/>
    <w:rsid w:val="00F25C6E"/>
    <w:rsid w:val="00F2634C"/>
    <w:rsid w:val="00F26DA1"/>
    <w:rsid w:val="00F27975"/>
    <w:rsid w:val="00F27E92"/>
    <w:rsid w:val="00F30D7E"/>
    <w:rsid w:val="00F324BF"/>
    <w:rsid w:val="00F3298D"/>
    <w:rsid w:val="00F32B01"/>
    <w:rsid w:val="00F32E75"/>
    <w:rsid w:val="00F33539"/>
    <w:rsid w:val="00F33832"/>
    <w:rsid w:val="00F34438"/>
    <w:rsid w:val="00F35014"/>
    <w:rsid w:val="00F354F4"/>
    <w:rsid w:val="00F35793"/>
    <w:rsid w:val="00F3601E"/>
    <w:rsid w:val="00F37B83"/>
    <w:rsid w:val="00F4111C"/>
    <w:rsid w:val="00F41AF4"/>
    <w:rsid w:val="00F458B0"/>
    <w:rsid w:val="00F46950"/>
    <w:rsid w:val="00F5019D"/>
    <w:rsid w:val="00F50859"/>
    <w:rsid w:val="00F509BC"/>
    <w:rsid w:val="00F5276F"/>
    <w:rsid w:val="00F53458"/>
    <w:rsid w:val="00F536E5"/>
    <w:rsid w:val="00F538C7"/>
    <w:rsid w:val="00F541C4"/>
    <w:rsid w:val="00F554A3"/>
    <w:rsid w:val="00F55629"/>
    <w:rsid w:val="00F55FB2"/>
    <w:rsid w:val="00F56643"/>
    <w:rsid w:val="00F57C1A"/>
    <w:rsid w:val="00F60D97"/>
    <w:rsid w:val="00F61745"/>
    <w:rsid w:val="00F62050"/>
    <w:rsid w:val="00F62B97"/>
    <w:rsid w:val="00F65C86"/>
    <w:rsid w:val="00F669EE"/>
    <w:rsid w:val="00F6718F"/>
    <w:rsid w:val="00F674C9"/>
    <w:rsid w:val="00F67D68"/>
    <w:rsid w:val="00F7019D"/>
    <w:rsid w:val="00F70598"/>
    <w:rsid w:val="00F70AFC"/>
    <w:rsid w:val="00F70E78"/>
    <w:rsid w:val="00F72F04"/>
    <w:rsid w:val="00F7389D"/>
    <w:rsid w:val="00F73B1B"/>
    <w:rsid w:val="00F73C48"/>
    <w:rsid w:val="00F73E66"/>
    <w:rsid w:val="00F74BF9"/>
    <w:rsid w:val="00F75A25"/>
    <w:rsid w:val="00F75EA4"/>
    <w:rsid w:val="00F761AC"/>
    <w:rsid w:val="00F80182"/>
    <w:rsid w:val="00F81A03"/>
    <w:rsid w:val="00F81EF6"/>
    <w:rsid w:val="00F8488D"/>
    <w:rsid w:val="00F8508C"/>
    <w:rsid w:val="00F850C4"/>
    <w:rsid w:val="00F8640F"/>
    <w:rsid w:val="00F86573"/>
    <w:rsid w:val="00F86F37"/>
    <w:rsid w:val="00F87A5F"/>
    <w:rsid w:val="00F87B44"/>
    <w:rsid w:val="00F87FD9"/>
    <w:rsid w:val="00F90081"/>
    <w:rsid w:val="00F9040A"/>
    <w:rsid w:val="00F92118"/>
    <w:rsid w:val="00F92764"/>
    <w:rsid w:val="00F9353B"/>
    <w:rsid w:val="00F940CD"/>
    <w:rsid w:val="00F957AD"/>
    <w:rsid w:val="00FA0034"/>
    <w:rsid w:val="00FA1193"/>
    <w:rsid w:val="00FA1E96"/>
    <w:rsid w:val="00FA1F10"/>
    <w:rsid w:val="00FA3111"/>
    <w:rsid w:val="00FA59B3"/>
    <w:rsid w:val="00FA6BFC"/>
    <w:rsid w:val="00FA7ED4"/>
    <w:rsid w:val="00FB0C66"/>
    <w:rsid w:val="00FB10C0"/>
    <w:rsid w:val="00FB1D8E"/>
    <w:rsid w:val="00FB2424"/>
    <w:rsid w:val="00FB2C2F"/>
    <w:rsid w:val="00FB394B"/>
    <w:rsid w:val="00FB48C1"/>
    <w:rsid w:val="00FB4CBA"/>
    <w:rsid w:val="00FB5126"/>
    <w:rsid w:val="00FB5C45"/>
    <w:rsid w:val="00FB675B"/>
    <w:rsid w:val="00FB6ACE"/>
    <w:rsid w:val="00FB6ECE"/>
    <w:rsid w:val="00FB742F"/>
    <w:rsid w:val="00FB78B6"/>
    <w:rsid w:val="00FC036C"/>
    <w:rsid w:val="00FC0A5A"/>
    <w:rsid w:val="00FC141F"/>
    <w:rsid w:val="00FC2222"/>
    <w:rsid w:val="00FC2F5E"/>
    <w:rsid w:val="00FC3BC6"/>
    <w:rsid w:val="00FC3CA5"/>
    <w:rsid w:val="00FC4021"/>
    <w:rsid w:val="00FC5904"/>
    <w:rsid w:val="00FC5990"/>
    <w:rsid w:val="00FC5F2A"/>
    <w:rsid w:val="00FC6A30"/>
    <w:rsid w:val="00FC76FC"/>
    <w:rsid w:val="00FD0B3E"/>
    <w:rsid w:val="00FD24C1"/>
    <w:rsid w:val="00FD270D"/>
    <w:rsid w:val="00FD4291"/>
    <w:rsid w:val="00FD4A17"/>
    <w:rsid w:val="00FD6D64"/>
    <w:rsid w:val="00FD7384"/>
    <w:rsid w:val="00FD7A28"/>
    <w:rsid w:val="00FD7D3E"/>
    <w:rsid w:val="00FE0808"/>
    <w:rsid w:val="00FE19A9"/>
    <w:rsid w:val="00FE2529"/>
    <w:rsid w:val="00FE2A05"/>
    <w:rsid w:val="00FE2F88"/>
    <w:rsid w:val="00FE5811"/>
    <w:rsid w:val="00FE622E"/>
    <w:rsid w:val="00FF082B"/>
    <w:rsid w:val="00FF0C04"/>
    <w:rsid w:val="00FF0CD8"/>
    <w:rsid w:val="00FF1799"/>
    <w:rsid w:val="00FF1AA0"/>
    <w:rsid w:val="00FF3ED9"/>
    <w:rsid w:val="00FF41D1"/>
    <w:rsid w:val="00FF51ED"/>
    <w:rsid w:val="00FF76B0"/>
    <w:rsid w:val="00FF78E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  <v:stroke weight="2pt"/>
    </o:shapedefaults>
    <o:shapelayout v:ext="edit">
      <o:idmap v:ext="edit" data="1"/>
    </o:shapelayout>
  </w:shapeDefaults>
  <w:decimalSymbol w:val=","/>
  <w:listSeparator w:val=";"/>
  <w14:docId w14:val="27A1C6CC"/>
  <w15:docId w15:val="{FC909D4E-12D6-4AA2-BDD6-B2C1962ABA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Times New Roman" w:hAnsi="Arial" w:cs="Times New Roman"/>
        <w:lang w:val="es-EC" w:eastAsia="es-EC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iPriority="0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iPriority="0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iPriority="0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82B53"/>
    <w:pPr>
      <w:spacing w:after="120" w:line="288" w:lineRule="auto"/>
      <w:jc w:val="both"/>
    </w:pPr>
    <w:rPr>
      <w:sz w:val="22"/>
      <w:szCs w:val="22"/>
    </w:rPr>
  </w:style>
  <w:style w:type="paragraph" w:styleId="Ttulo1">
    <w:name w:val="heading 1"/>
    <w:basedOn w:val="Normal"/>
    <w:next w:val="Normal"/>
    <w:link w:val="Ttulo1Car"/>
    <w:uiPriority w:val="9"/>
    <w:qFormat/>
    <w:rsid w:val="000C586B"/>
    <w:pPr>
      <w:keepNext/>
      <w:keepLines/>
      <w:spacing w:before="480" w:after="0"/>
      <w:jc w:val="center"/>
      <w:outlineLvl w:val="0"/>
    </w:pPr>
    <w:rPr>
      <w:rFonts w:ascii="Arial Black" w:hAnsi="Arial Black"/>
      <w:bCs/>
      <w:caps/>
      <w:color w:val="1F497D"/>
      <w:sz w:val="44"/>
      <w:szCs w:val="44"/>
    </w:rPr>
  </w:style>
  <w:style w:type="paragraph" w:styleId="Ttulo2">
    <w:name w:val="heading 2"/>
    <w:basedOn w:val="Normal"/>
    <w:next w:val="Normal"/>
    <w:link w:val="Ttulo2Car"/>
    <w:unhideWhenUsed/>
    <w:qFormat/>
    <w:rsid w:val="000C586B"/>
    <w:pPr>
      <w:keepNext/>
      <w:keepLines/>
      <w:spacing w:before="200"/>
      <w:outlineLvl w:val="1"/>
    </w:pPr>
    <w:rPr>
      <w:rFonts w:ascii="Arial Black" w:hAnsi="Arial Black"/>
      <w:b/>
      <w:bCs/>
      <w:color w:val="3C5184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44799D"/>
    <w:pPr>
      <w:keepNext/>
      <w:keepLines/>
      <w:spacing w:before="240" w:line="240" w:lineRule="auto"/>
      <w:outlineLvl w:val="2"/>
    </w:pPr>
    <w:rPr>
      <w:b/>
      <w:bCs/>
      <w:caps/>
      <w:color w:val="3C5184"/>
      <w:sz w:val="24"/>
    </w:rPr>
  </w:style>
  <w:style w:type="paragraph" w:styleId="Ttulo4">
    <w:name w:val="heading 4"/>
    <w:basedOn w:val="Normal"/>
    <w:next w:val="Normal"/>
    <w:link w:val="Ttulo4Car"/>
    <w:unhideWhenUsed/>
    <w:qFormat/>
    <w:rsid w:val="00AA285B"/>
    <w:pPr>
      <w:keepNext/>
      <w:keepLines/>
      <w:spacing w:before="200" w:after="0"/>
      <w:outlineLvl w:val="3"/>
    </w:pPr>
    <w:rPr>
      <w:rFonts w:ascii="Arial Black" w:hAnsi="Arial Black"/>
      <w:bCs/>
      <w:iCs/>
      <w:color w:val="7A7A7A"/>
    </w:rPr>
  </w:style>
  <w:style w:type="paragraph" w:styleId="Ttulo5">
    <w:name w:val="heading 5"/>
    <w:basedOn w:val="Normal"/>
    <w:next w:val="Normal"/>
    <w:link w:val="Ttulo5Car"/>
    <w:unhideWhenUsed/>
    <w:qFormat/>
    <w:rsid w:val="009A7C6E"/>
    <w:pPr>
      <w:keepNext/>
      <w:keepLines/>
      <w:spacing w:before="200" w:after="0"/>
      <w:outlineLvl w:val="4"/>
    </w:pPr>
    <w:rPr>
      <w:b/>
      <w:color w:val="5B5B5B"/>
    </w:rPr>
  </w:style>
  <w:style w:type="paragraph" w:styleId="Ttulo6">
    <w:name w:val="heading 6"/>
    <w:basedOn w:val="Normal"/>
    <w:next w:val="Normal"/>
    <w:link w:val="Ttulo6Car"/>
    <w:unhideWhenUsed/>
    <w:qFormat/>
    <w:rsid w:val="004325FD"/>
    <w:pPr>
      <w:keepNext/>
      <w:keepLines/>
      <w:spacing w:before="200" w:after="0"/>
      <w:outlineLvl w:val="5"/>
    </w:pPr>
    <w:rPr>
      <w:b/>
      <w:iCs/>
      <w:color w:val="5B5B5B"/>
      <w:sz w:val="24"/>
    </w:rPr>
  </w:style>
  <w:style w:type="paragraph" w:styleId="Ttulo7">
    <w:name w:val="heading 7"/>
    <w:basedOn w:val="Normal"/>
    <w:next w:val="Normal"/>
    <w:link w:val="Ttulo7Car"/>
    <w:unhideWhenUsed/>
    <w:qFormat/>
    <w:rsid w:val="009A7C6E"/>
    <w:pPr>
      <w:keepNext/>
      <w:keepLines/>
      <w:spacing w:before="200" w:after="0"/>
      <w:outlineLvl w:val="6"/>
    </w:pPr>
    <w:rPr>
      <w:b/>
      <w:iCs/>
      <w:color w:val="D1282E"/>
    </w:rPr>
  </w:style>
  <w:style w:type="paragraph" w:styleId="Ttulo8">
    <w:name w:val="heading 8"/>
    <w:basedOn w:val="Normal"/>
    <w:next w:val="Normal"/>
    <w:link w:val="Ttulo8Car"/>
    <w:unhideWhenUsed/>
    <w:qFormat/>
    <w:rsid w:val="009A7C6E"/>
    <w:pPr>
      <w:keepNext/>
      <w:keepLines/>
      <w:spacing w:before="200" w:after="0"/>
      <w:outlineLvl w:val="7"/>
    </w:pPr>
    <w:rPr>
      <w:rFonts w:ascii="Arial Black" w:hAnsi="Arial Black"/>
      <w:color w:val="7A7A7A"/>
      <w:sz w:val="20"/>
      <w:szCs w:val="20"/>
    </w:rPr>
  </w:style>
  <w:style w:type="paragraph" w:styleId="Ttulo9">
    <w:name w:val="heading 9"/>
    <w:basedOn w:val="Normal"/>
    <w:next w:val="Normal"/>
    <w:link w:val="Ttulo9Car"/>
    <w:unhideWhenUsed/>
    <w:qFormat/>
    <w:rsid w:val="009A7C6E"/>
    <w:pPr>
      <w:keepNext/>
      <w:keepLines/>
      <w:spacing w:before="200" w:after="0"/>
      <w:outlineLvl w:val="8"/>
    </w:pPr>
    <w:rPr>
      <w:rFonts w:ascii="Arial Black" w:hAnsi="Arial Black"/>
      <w:i/>
      <w:iCs/>
      <w:color w:val="5B5B5B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link w:val="Ttulo1"/>
    <w:uiPriority w:val="9"/>
    <w:rsid w:val="000C586B"/>
    <w:rPr>
      <w:rFonts w:ascii="Arial Black" w:hAnsi="Arial Black"/>
      <w:bCs/>
      <w:caps/>
      <w:color w:val="1F497D"/>
      <w:sz w:val="44"/>
      <w:szCs w:val="44"/>
    </w:rPr>
  </w:style>
  <w:style w:type="character" w:customStyle="1" w:styleId="Ttulo2Car">
    <w:name w:val="Título 2 Car"/>
    <w:link w:val="Ttulo2"/>
    <w:rsid w:val="000C586B"/>
    <w:rPr>
      <w:rFonts w:ascii="Arial Black" w:hAnsi="Arial Black"/>
      <w:b/>
      <w:bCs/>
      <w:color w:val="3C5184"/>
      <w:sz w:val="32"/>
      <w:szCs w:val="32"/>
    </w:rPr>
  </w:style>
  <w:style w:type="character" w:customStyle="1" w:styleId="Ttulo3Car">
    <w:name w:val="Título 3 Car"/>
    <w:link w:val="Ttulo3"/>
    <w:uiPriority w:val="9"/>
    <w:rsid w:val="0044799D"/>
    <w:rPr>
      <w:rFonts w:eastAsia="Times New Roman" w:cs="Times New Roman"/>
      <w:b/>
      <w:bCs/>
      <w:caps/>
      <w:color w:val="3C5184"/>
      <w:sz w:val="24"/>
    </w:rPr>
  </w:style>
  <w:style w:type="character" w:customStyle="1" w:styleId="Ttulo4Car">
    <w:name w:val="Título 4 Car"/>
    <w:link w:val="Ttulo4"/>
    <w:rsid w:val="00AA285B"/>
    <w:rPr>
      <w:rFonts w:ascii="Arial Black" w:eastAsia="Times New Roman" w:hAnsi="Arial Black" w:cs="Times New Roman"/>
      <w:bCs/>
      <w:iCs/>
      <w:color w:val="7A7A7A"/>
    </w:rPr>
  </w:style>
  <w:style w:type="character" w:customStyle="1" w:styleId="Ttulo5Car">
    <w:name w:val="Título 5 Car"/>
    <w:link w:val="Ttulo5"/>
    <w:uiPriority w:val="9"/>
    <w:rsid w:val="009A7C6E"/>
    <w:rPr>
      <w:rFonts w:eastAsia="Times New Roman" w:cs="Times New Roman"/>
      <w:b/>
      <w:color w:val="5B5B5B"/>
    </w:rPr>
  </w:style>
  <w:style w:type="character" w:customStyle="1" w:styleId="Ttulo6Car">
    <w:name w:val="Título 6 Car"/>
    <w:link w:val="Ttulo6"/>
    <w:rsid w:val="004325FD"/>
    <w:rPr>
      <w:rFonts w:eastAsia="Times New Roman" w:cs="Times New Roman"/>
      <w:b/>
      <w:iCs/>
      <w:color w:val="5B5B5B"/>
      <w:sz w:val="24"/>
    </w:rPr>
  </w:style>
  <w:style w:type="character" w:customStyle="1" w:styleId="Ttulo7Car">
    <w:name w:val="Título 7 Car"/>
    <w:link w:val="Ttulo7"/>
    <w:uiPriority w:val="9"/>
    <w:semiHidden/>
    <w:rsid w:val="009A7C6E"/>
    <w:rPr>
      <w:rFonts w:eastAsia="Times New Roman" w:cs="Times New Roman"/>
      <w:b/>
      <w:iCs/>
      <w:color w:val="D1282E"/>
    </w:rPr>
  </w:style>
  <w:style w:type="character" w:customStyle="1" w:styleId="Ttulo8Car">
    <w:name w:val="Título 8 Car"/>
    <w:link w:val="Ttulo8"/>
    <w:uiPriority w:val="9"/>
    <w:semiHidden/>
    <w:rsid w:val="009A7C6E"/>
    <w:rPr>
      <w:rFonts w:ascii="Arial Black" w:eastAsia="Times New Roman" w:hAnsi="Arial Black" w:cs="Times New Roman"/>
      <w:color w:val="7A7A7A"/>
      <w:sz w:val="20"/>
      <w:szCs w:val="20"/>
    </w:rPr>
  </w:style>
  <w:style w:type="character" w:customStyle="1" w:styleId="Ttulo9Car">
    <w:name w:val="Título 9 Car"/>
    <w:link w:val="Ttulo9"/>
    <w:uiPriority w:val="9"/>
    <w:semiHidden/>
    <w:rsid w:val="009A7C6E"/>
    <w:rPr>
      <w:rFonts w:ascii="Arial Black" w:eastAsia="Times New Roman" w:hAnsi="Arial Black" w:cs="Times New Roman"/>
      <w:i/>
      <w:iCs/>
      <w:color w:val="5B5B5B"/>
      <w:sz w:val="20"/>
      <w:szCs w:val="20"/>
    </w:rPr>
  </w:style>
  <w:style w:type="paragraph" w:styleId="Descripcin">
    <w:name w:val="caption"/>
    <w:basedOn w:val="Normal"/>
    <w:next w:val="Normal"/>
    <w:uiPriority w:val="35"/>
    <w:unhideWhenUsed/>
    <w:qFormat/>
    <w:rsid w:val="009A7C6E"/>
    <w:pPr>
      <w:spacing w:line="240" w:lineRule="auto"/>
    </w:pPr>
    <w:rPr>
      <w:bCs/>
      <w:caps/>
      <w:color w:val="7A7A7A"/>
      <w:sz w:val="18"/>
      <w:szCs w:val="18"/>
    </w:rPr>
  </w:style>
  <w:style w:type="paragraph" w:styleId="Ttulo">
    <w:name w:val="Title"/>
    <w:basedOn w:val="Normal"/>
    <w:next w:val="Normal"/>
    <w:link w:val="TtuloCar"/>
    <w:uiPriority w:val="1"/>
    <w:qFormat/>
    <w:rsid w:val="009A7C6E"/>
    <w:pPr>
      <w:spacing w:before="360" w:after="60" w:line="240" w:lineRule="auto"/>
      <w:contextualSpacing/>
    </w:pPr>
    <w:rPr>
      <w:rFonts w:ascii="Arial Black" w:hAnsi="Arial Black"/>
      <w:caps/>
      <w:color w:val="000000"/>
      <w:spacing w:val="-20"/>
      <w:kern w:val="28"/>
      <w:sz w:val="72"/>
      <w:szCs w:val="72"/>
    </w:rPr>
  </w:style>
  <w:style w:type="character" w:customStyle="1" w:styleId="TtuloCar">
    <w:name w:val="Título Car"/>
    <w:link w:val="Ttulo"/>
    <w:uiPriority w:val="10"/>
    <w:rsid w:val="009A7C6E"/>
    <w:rPr>
      <w:rFonts w:ascii="Arial Black" w:eastAsia="Times New Roman" w:hAnsi="Arial Black" w:cs="Times New Roman"/>
      <w:caps/>
      <w:color w:val="000000"/>
      <w:spacing w:val="-20"/>
      <w:kern w:val="28"/>
      <w:sz w:val="72"/>
      <w:szCs w:val="72"/>
    </w:rPr>
  </w:style>
  <w:style w:type="paragraph" w:styleId="Subttulo">
    <w:name w:val="Subtitle"/>
    <w:basedOn w:val="Normal"/>
    <w:next w:val="Normal"/>
    <w:link w:val="SubttuloCar"/>
    <w:uiPriority w:val="11"/>
    <w:qFormat/>
    <w:rsid w:val="00EC468E"/>
    <w:pPr>
      <w:numPr>
        <w:ilvl w:val="1"/>
      </w:numPr>
    </w:pPr>
    <w:rPr>
      <w:rFonts w:ascii="Arial Black" w:hAnsi="Arial Black"/>
      <w:iCs/>
      <w:caps/>
      <w:color w:val="099116"/>
      <w:sz w:val="36"/>
      <w:szCs w:val="36"/>
    </w:rPr>
  </w:style>
  <w:style w:type="character" w:customStyle="1" w:styleId="SubttuloCar">
    <w:name w:val="Subtítulo Car"/>
    <w:link w:val="Subttulo"/>
    <w:uiPriority w:val="11"/>
    <w:rsid w:val="00EC468E"/>
    <w:rPr>
      <w:rFonts w:ascii="Arial Black" w:eastAsia="Times New Roman" w:hAnsi="Arial Black" w:cs="Times New Roman"/>
      <w:iCs/>
      <w:caps/>
      <w:color w:val="099116"/>
      <w:sz w:val="36"/>
      <w:szCs w:val="36"/>
    </w:rPr>
  </w:style>
  <w:style w:type="character" w:styleId="Textoennegrita">
    <w:name w:val="Strong"/>
    <w:uiPriority w:val="22"/>
    <w:qFormat/>
    <w:rsid w:val="009A7C6E"/>
    <w:rPr>
      <w:b/>
      <w:bCs/>
    </w:rPr>
  </w:style>
  <w:style w:type="character" w:styleId="nfasis">
    <w:name w:val="Emphasis"/>
    <w:uiPriority w:val="20"/>
    <w:qFormat/>
    <w:rsid w:val="009A7C6E"/>
    <w:rPr>
      <w:i/>
      <w:iCs/>
    </w:rPr>
  </w:style>
  <w:style w:type="paragraph" w:styleId="Sinespaciado">
    <w:name w:val="No Spacing"/>
    <w:link w:val="SinespaciadoCar"/>
    <w:uiPriority w:val="1"/>
    <w:qFormat/>
    <w:rsid w:val="009A7C6E"/>
    <w:rPr>
      <w:sz w:val="22"/>
      <w:szCs w:val="22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9A7C6E"/>
  </w:style>
  <w:style w:type="paragraph" w:styleId="Prrafodelista">
    <w:name w:val="List Paragraph"/>
    <w:basedOn w:val="Normal"/>
    <w:link w:val="PrrafodelistaCar"/>
    <w:uiPriority w:val="34"/>
    <w:qFormat/>
    <w:rsid w:val="009A7C6E"/>
    <w:pPr>
      <w:ind w:left="720"/>
      <w:contextualSpacing/>
    </w:pPr>
  </w:style>
  <w:style w:type="paragraph" w:styleId="Cita">
    <w:name w:val="Quote"/>
    <w:basedOn w:val="Normal"/>
    <w:next w:val="Normal"/>
    <w:link w:val="CitaCar"/>
    <w:uiPriority w:val="29"/>
    <w:qFormat/>
    <w:rsid w:val="009A7C6E"/>
    <w:pPr>
      <w:spacing w:line="360" w:lineRule="auto"/>
    </w:pPr>
    <w:rPr>
      <w:i/>
      <w:iCs/>
      <w:color w:val="7A7A7A"/>
      <w:sz w:val="28"/>
    </w:rPr>
  </w:style>
  <w:style w:type="character" w:customStyle="1" w:styleId="CitaCar">
    <w:name w:val="Cita Car"/>
    <w:link w:val="Cita"/>
    <w:uiPriority w:val="29"/>
    <w:rsid w:val="009A7C6E"/>
    <w:rPr>
      <w:i/>
      <w:iCs/>
      <w:color w:val="7A7A7A"/>
      <w:sz w:val="28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9A7C6E"/>
    <w:pPr>
      <w:pBdr>
        <w:top w:val="single" w:sz="36" w:space="5" w:color="000000"/>
        <w:bottom w:val="single" w:sz="18" w:space="5" w:color="D1282E"/>
      </w:pBdr>
      <w:spacing w:before="200" w:after="280" w:line="360" w:lineRule="auto"/>
    </w:pPr>
    <w:rPr>
      <w:b/>
      <w:bCs/>
      <w:i/>
      <w:iCs/>
      <w:color w:val="7F7F7F"/>
      <w:sz w:val="26"/>
    </w:rPr>
  </w:style>
  <w:style w:type="character" w:customStyle="1" w:styleId="CitadestacadaCar">
    <w:name w:val="Cita destacada Car"/>
    <w:link w:val="Citadestacada"/>
    <w:uiPriority w:val="30"/>
    <w:rsid w:val="009A7C6E"/>
    <w:rPr>
      <w:b/>
      <w:bCs/>
      <w:i/>
      <w:iCs/>
      <w:color w:val="7F7F7F"/>
      <w:sz w:val="26"/>
    </w:rPr>
  </w:style>
  <w:style w:type="character" w:styleId="nfasissutil">
    <w:name w:val="Subtle Emphasis"/>
    <w:uiPriority w:val="19"/>
    <w:qFormat/>
    <w:rsid w:val="009A7C6E"/>
    <w:rPr>
      <w:i/>
      <w:iCs/>
      <w:color w:val="7A7A7A"/>
    </w:rPr>
  </w:style>
  <w:style w:type="character" w:styleId="nfasisintenso">
    <w:name w:val="Intense Emphasis"/>
    <w:uiPriority w:val="21"/>
    <w:qFormat/>
    <w:rsid w:val="009A7C6E"/>
    <w:rPr>
      <w:b/>
      <w:bCs/>
      <w:i/>
      <w:iCs/>
      <w:color w:val="D1282E"/>
    </w:rPr>
  </w:style>
  <w:style w:type="character" w:styleId="Referenciasutil">
    <w:name w:val="Subtle Reference"/>
    <w:uiPriority w:val="31"/>
    <w:qFormat/>
    <w:rsid w:val="009A7C6E"/>
    <w:rPr>
      <w:rFonts w:ascii="Arial" w:hAnsi="Arial"/>
      <w:smallCaps/>
      <w:color w:val="F5C201"/>
      <w:sz w:val="22"/>
      <w:u w:val="none"/>
    </w:rPr>
  </w:style>
  <w:style w:type="character" w:styleId="Referenciaintensa">
    <w:name w:val="Intense Reference"/>
    <w:uiPriority w:val="32"/>
    <w:qFormat/>
    <w:rsid w:val="009A7C6E"/>
    <w:rPr>
      <w:rFonts w:ascii="Arial" w:hAnsi="Arial"/>
      <w:b/>
      <w:bCs/>
      <w:caps/>
      <w:color w:val="F5C201"/>
      <w:spacing w:val="5"/>
      <w:sz w:val="22"/>
      <w:u w:val="single"/>
    </w:rPr>
  </w:style>
  <w:style w:type="character" w:styleId="Ttulodellibro">
    <w:name w:val="Book Title"/>
    <w:uiPriority w:val="33"/>
    <w:qFormat/>
    <w:rsid w:val="009A7C6E"/>
    <w:rPr>
      <w:rFonts w:ascii="Arial" w:hAnsi="Arial"/>
      <w:b/>
      <w:bCs/>
      <w:caps/>
      <w:color w:val="3D3D3D"/>
      <w:spacing w:val="5"/>
      <w:sz w:val="22"/>
    </w:rPr>
  </w:style>
  <w:style w:type="paragraph" w:styleId="TtuloTDC">
    <w:name w:val="TOC Heading"/>
    <w:basedOn w:val="Ttulo1"/>
    <w:next w:val="Normal"/>
    <w:uiPriority w:val="39"/>
    <w:unhideWhenUsed/>
    <w:qFormat/>
    <w:rsid w:val="009A7C6E"/>
    <w:pPr>
      <w:outlineLvl w:val="9"/>
    </w:pPr>
  </w:style>
  <w:style w:type="paragraph" w:styleId="Textodeglobo">
    <w:name w:val="Balloon Text"/>
    <w:basedOn w:val="Normal"/>
    <w:link w:val="TextodegloboCar"/>
    <w:uiPriority w:val="99"/>
    <w:unhideWhenUsed/>
    <w:rsid w:val="009A7C6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link w:val="Textodeglobo"/>
    <w:uiPriority w:val="99"/>
    <w:rsid w:val="009A7C6E"/>
    <w:rPr>
      <w:rFonts w:ascii="Tahoma" w:hAnsi="Tahoma" w:cs="Tahoma"/>
      <w:sz w:val="16"/>
      <w:szCs w:val="16"/>
    </w:rPr>
  </w:style>
  <w:style w:type="character" w:styleId="Textodelmarcadordeposicin">
    <w:name w:val="Placeholder Text"/>
    <w:uiPriority w:val="99"/>
    <w:rsid w:val="009A7C6E"/>
    <w:rPr>
      <w:color w:val="808080"/>
    </w:rPr>
  </w:style>
  <w:style w:type="paragraph" w:styleId="Encabezado">
    <w:name w:val="header"/>
    <w:basedOn w:val="Normal"/>
    <w:link w:val="EncabezadoCar"/>
    <w:unhideWhenUsed/>
    <w:rsid w:val="009A7C6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A7C6E"/>
  </w:style>
  <w:style w:type="paragraph" w:styleId="Piedepgina">
    <w:name w:val="footer"/>
    <w:basedOn w:val="Normal"/>
    <w:link w:val="PiedepginaCar"/>
    <w:uiPriority w:val="99"/>
    <w:unhideWhenUsed/>
    <w:rsid w:val="009A7C6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A7C6E"/>
  </w:style>
  <w:style w:type="character" w:customStyle="1" w:styleId="shorttext">
    <w:name w:val="short_text"/>
    <w:basedOn w:val="Fuentedeprrafopredeter"/>
    <w:rsid w:val="006A506D"/>
  </w:style>
  <w:style w:type="character" w:customStyle="1" w:styleId="hps">
    <w:name w:val="hps"/>
    <w:basedOn w:val="Fuentedeprrafopredeter"/>
    <w:rsid w:val="006A506D"/>
  </w:style>
  <w:style w:type="character" w:styleId="Nmerodepgina">
    <w:name w:val="page number"/>
    <w:basedOn w:val="Fuentedeprrafopredeter"/>
    <w:uiPriority w:val="99"/>
    <w:unhideWhenUsed/>
    <w:rsid w:val="005111E2"/>
  </w:style>
  <w:style w:type="paragraph" w:styleId="TDC1">
    <w:name w:val="toc 1"/>
    <w:basedOn w:val="Normal"/>
    <w:next w:val="Normal"/>
    <w:autoRedefine/>
    <w:uiPriority w:val="39"/>
    <w:unhideWhenUsed/>
    <w:qFormat/>
    <w:rsid w:val="00C10C32"/>
    <w:pPr>
      <w:spacing w:after="100"/>
    </w:pPr>
  </w:style>
  <w:style w:type="character" w:styleId="Hipervnculo">
    <w:name w:val="Hyperlink"/>
    <w:uiPriority w:val="99"/>
    <w:unhideWhenUsed/>
    <w:rsid w:val="00C10C32"/>
    <w:rPr>
      <w:color w:val="CC9900"/>
      <w:u w:val="single"/>
    </w:rPr>
  </w:style>
  <w:style w:type="paragraph" w:styleId="TDC2">
    <w:name w:val="toc 2"/>
    <w:basedOn w:val="Normal"/>
    <w:next w:val="Normal"/>
    <w:autoRedefine/>
    <w:uiPriority w:val="39"/>
    <w:unhideWhenUsed/>
    <w:qFormat/>
    <w:rsid w:val="00C10C32"/>
    <w:pPr>
      <w:spacing w:after="100"/>
      <w:ind w:left="220"/>
    </w:pPr>
  </w:style>
  <w:style w:type="paragraph" w:styleId="Textonotapie">
    <w:name w:val="footnote text"/>
    <w:basedOn w:val="Normal"/>
    <w:link w:val="TextonotapieCar"/>
    <w:semiHidden/>
    <w:unhideWhenUsed/>
    <w:rsid w:val="000E1CBC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link w:val="Textonotapie"/>
    <w:semiHidden/>
    <w:rsid w:val="000E1CBC"/>
    <w:rPr>
      <w:sz w:val="20"/>
      <w:szCs w:val="20"/>
    </w:rPr>
  </w:style>
  <w:style w:type="character" w:styleId="Refdenotaalpie">
    <w:name w:val="footnote reference"/>
    <w:semiHidden/>
    <w:unhideWhenUsed/>
    <w:rsid w:val="000E1CBC"/>
    <w:rPr>
      <w:vertAlign w:val="superscript"/>
    </w:rPr>
  </w:style>
  <w:style w:type="character" w:customStyle="1" w:styleId="small">
    <w:name w:val="small"/>
    <w:basedOn w:val="Fuentedeprrafopredeter"/>
    <w:rsid w:val="00BF1984"/>
  </w:style>
  <w:style w:type="table" w:styleId="Tablaconcuadrcula">
    <w:name w:val="Table Grid"/>
    <w:basedOn w:val="Tablanormal"/>
    <w:rsid w:val="001C3A7C"/>
    <w:rPr>
      <w:rFonts w:ascii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DC3">
    <w:name w:val="toc 3"/>
    <w:basedOn w:val="Normal"/>
    <w:next w:val="Normal"/>
    <w:autoRedefine/>
    <w:uiPriority w:val="39"/>
    <w:unhideWhenUsed/>
    <w:qFormat/>
    <w:rsid w:val="00854DF5"/>
    <w:pPr>
      <w:spacing w:after="100"/>
      <w:ind w:left="440"/>
    </w:pPr>
  </w:style>
  <w:style w:type="paragraph" w:styleId="Textoindependiente">
    <w:name w:val="Body Text"/>
    <w:basedOn w:val="Normal"/>
    <w:link w:val="TextoindependienteCar"/>
    <w:rsid w:val="007D456D"/>
    <w:pPr>
      <w:spacing w:before="160" w:line="240" w:lineRule="auto"/>
    </w:pPr>
    <w:rPr>
      <w:rFonts w:ascii="Times New Roman" w:hAnsi="Times New Roman"/>
      <w:sz w:val="24"/>
      <w:szCs w:val="20"/>
      <w:lang w:val="en-US" w:eastAsia="en-US"/>
    </w:rPr>
  </w:style>
  <w:style w:type="character" w:customStyle="1" w:styleId="TextoindependienteCar">
    <w:name w:val="Texto independiente Car"/>
    <w:link w:val="Textoindependiente"/>
    <w:rsid w:val="007D456D"/>
    <w:rPr>
      <w:rFonts w:ascii="Times New Roman" w:eastAsia="Times New Roman" w:hAnsi="Times New Roman" w:cs="Times New Roman"/>
      <w:sz w:val="24"/>
      <w:szCs w:val="20"/>
      <w:lang w:val="en-US" w:eastAsia="en-US"/>
    </w:rPr>
  </w:style>
  <w:style w:type="paragraph" w:styleId="Textoindependiente2">
    <w:name w:val="Body Text 2"/>
    <w:basedOn w:val="Normal"/>
    <w:link w:val="Textoindependiente2Car"/>
    <w:unhideWhenUsed/>
    <w:rsid w:val="00065187"/>
    <w:pPr>
      <w:spacing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rsid w:val="00065187"/>
  </w:style>
  <w:style w:type="paragraph" w:styleId="TDC4">
    <w:name w:val="toc 4"/>
    <w:basedOn w:val="Normal"/>
    <w:next w:val="Normal"/>
    <w:autoRedefine/>
    <w:uiPriority w:val="39"/>
    <w:unhideWhenUsed/>
    <w:rsid w:val="005F5A73"/>
    <w:pPr>
      <w:spacing w:after="100"/>
      <w:ind w:left="660"/>
    </w:pPr>
  </w:style>
  <w:style w:type="paragraph" w:styleId="TDC7">
    <w:name w:val="toc 7"/>
    <w:basedOn w:val="Normal"/>
    <w:next w:val="Normal"/>
    <w:autoRedefine/>
    <w:uiPriority w:val="39"/>
    <w:unhideWhenUsed/>
    <w:rsid w:val="005F5A73"/>
    <w:pPr>
      <w:spacing w:after="100"/>
      <w:ind w:left="1320"/>
    </w:pPr>
  </w:style>
  <w:style w:type="paragraph" w:styleId="Sangra3detindependiente">
    <w:name w:val="Body Text Indent 3"/>
    <w:basedOn w:val="Normal"/>
    <w:link w:val="Sangra3detindependienteCar"/>
    <w:unhideWhenUsed/>
    <w:rsid w:val="005F5A73"/>
    <w:pPr>
      <w:ind w:left="283"/>
    </w:pPr>
    <w:rPr>
      <w:sz w:val="16"/>
      <w:szCs w:val="16"/>
    </w:rPr>
  </w:style>
  <w:style w:type="character" w:customStyle="1" w:styleId="Sangra3detindependienteCar">
    <w:name w:val="Sangría 3 de t. independiente Car"/>
    <w:link w:val="Sangra3detindependiente"/>
    <w:rsid w:val="005F5A73"/>
    <w:rPr>
      <w:sz w:val="16"/>
      <w:szCs w:val="16"/>
    </w:rPr>
  </w:style>
  <w:style w:type="paragraph" w:styleId="Sangradetextonormal">
    <w:name w:val="Body Text Indent"/>
    <w:basedOn w:val="Normal"/>
    <w:link w:val="SangradetextonormalCar"/>
    <w:unhideWhenUsed/>
    <w:rsid w:val="000841D8"/>
    <w:pPr>
      <w:ind w:left="283"/>
    </w:pPr>
  </w:style>
  <w:style w:type="character" w:customStyle="1" w:styleId="SangradetextonormalCar">
    <w:name w:val="Sangría de texto normal Car"/>
    <w:basedOn w:val="Fuentedeprrafopredeter"/>
    <w:link w:val="Sangradetextonormal"/>
    <w:rsid w:val="000841D8"/>
  </w:style>
  <w:style w:type="character" w:styleId="Refdecomentario">
    <w:name w:val="annotation reference"/>
    <w:semiHidden/>
    <w:rsid w:val="000841D8"/>
    <w:rPr>
      <w:sz w:val="16"/>
    </w:rPr>
  </w:style>
  <w:style w:type="paragraph" w:styleId="Textocomentario">
    <w:name w:val="annotation text"/>
    <w:basedOn w:val="Normal"/>
    <w:link w:val="TextocomentarioCar"/>
    <w:semiHidden/>
    <w:rsid w:val="000841D8"/>
    <w:pPr>
      <w:spacing w:after="0" w:line="240" w:lineRule="auto"/>
      <w:jc w:val="left"/>
    </w:pPr>
    <w:rPr>
      <w:snapToGrid w:val="0"/>
      <w:szCs w:val="20"/>
      <w:lang w:val="es-ES_tradnl" w:eastAsia="es-ES"/>
    </w:rPr>
  </w:style>
  <w:style w:type="character" w:customStyle="1" w:styleId="TextocomentarioCar">
    <w:name w:val="Texto comentario Car"/>
    <w:link w:val="Textocomentario"/>
    <w:semiHidden/>
    <w:rsid w:val="000841D8"/>
    <w:rPr>
      <w:rFonts w:ascii="Arial" w:eastAsia="Times New Roman" w:hAnsi="Arial" w:cs="Times New Roman"/>
      <w:snapToGrid w:val="0"/>
      <w:szCs w:val="20"/>
      <w:lang w:val="es-ES_tradnl" w:eastAsia="es-ES"/>
    </w:rPr>
  </w:style>
  <w:style w:type="paragraph" w:styleId="TDC5">
    <w:name w:val="toc 5"/>
    <w:basedOn w:val="Normal"/>
    <w:next w:val="Normal"/>
    <w:autoRedefine/>
    <w:uiPriority w:val="39"/>
    <w:rsid w:val="000841D8"/>
    <w:pPr>
      <w:spacing w:after="0" w:line="240" w:lineRule="auto"/>
      <w:ind w:left="600"/>
      <w:jc w:val="left"/>
    </w:pPr>
    <w:rPr>
      <w:snapToGrid w:val="0"/>
      <w:szCs w:val="20"/>
      <w:lang w:val="es-ES_tradnl" w:eastAsia="es-ES"/>
    </w:rPr>
  </w:style>
  <w:style w:type="paragraph" w:styleId="TDC6">
    <w:name w:val="toc 6"/>
    <w:basedOn w:val="Normal"/>
    <w:next w:val="Normal"/>
    <w:autoRedefine/>
    <w:uiPriority w:val="39"/>
    <w:rsid w:val="000841D8"/>
    <w:pPr>
      <w:spacing w:after="0" w:line="240" w:lineRule="auto"/>
      <w:ind w:left="800"/>
      <w:jc w:val="left"/>
    </w:pPr>
    <w:rPr>
      <w:snapToGrid w:val="0"/>
      <w:szCs w:val="20"/>
      <w:lang w:val="es-ES_tradnl" w:eastAsia="es-ES"/>
    </w:rPr>
  </w:style>
  <w:style w:type="paragraph" w:styleId="TDC8">
    <w:name w:val="toc 8"/>
    <w:basedOn w:val="Normal"/>
    <w:next w:val="Normal"/>
    <w:autoRedefine/>
    <w:uiPriority w:val="39"/>
    <w:rsid w:val="000841D8"/>
    <w:pPr>
      <w:spacing w:after="0" w:line="240" w:lineRule="auto"/>
      <w:ind w:left="1200"/>
      <w:jc w:val="left"/>
    </w:pPr>
    <w:rPr>
      <w:snapToGrid w:val="0"/>
      <w:szCs w:val="20"/>
      <w:lang w:val="es-ES_tradnl" w:eastAsia="es-ES"/>
    </w:rPr>
  </w:style>
  <w:style w:type="paragraph" w:styleId="TDC9">
    <w:name w:val="toc 9"/>
    <w:basedOn w:val="Normal"/>
    <w:next w:val="Normal"/>
    <w:autoRedefine/>
    <w:uiPriority w:val="39"/>
    <w:rsid w:val="000841D8"/>
    <w:pPr>
      <w:spacing w:after="0" w:line="240" w:lineRule="auto"/>
      <w:ind w:left="1400"/>
      <w:jc w:val="left"/>
    </w:pPr>
    <w:rPr>
      <w:snapToGrid w:val="0"/>
      <w:szCs w:val="20"/>
      <w:lang w:val="es-ES_tradnl" w:eastAsia="es-ES"/>
    </w:rPr>
  </w:style>
  <w:style w:type="paragraph" w:styleId="Sangra2detindependiente">
    <w:name w:val="Body Text Indent 2"/>
    <w:basedOn w:val="Normal"/>
    <w:link w:val="Sangra2detindependienteCar"/>
    <w:rsid w:val="000841D8"/>
    <w:pPr>
      <w:spacing w:after="0" w:line="240" w:lineRule="auto"/>
      <w:ind w:left="993"/>
      <w:jc w:val="left"/>
    </w:pPr>
    <w:rPr>
      <w:snapToGrid w:val="0"/>
      <w:szCs w:val="20"/>
      <w:lang w:val="es-ES_tradnl" w:eastAsia="es-ES"/>
    </w:rPr>
  </w:style>
  <w:style w:type="character" w:customStyle="1" w:styleId="Sangra2detindependienteCar">
    <w:name w:val="Sangría 2 de t. independiente Car"/>
    <w:link w:val="Sangra2detindependiente"/>
    <w:rsid w:val="000841D8"/>
    <w:rPr>
      <w:rFonts w:ascii="Arial" w:eastAsia="Times New Roman" w:hAnsi="Arial" w:cs="Times New Roman"/>
      <w:snapToGrid w:val="0"/>
      <w:szCs w:val="20"/>
      <w:lang w:val="es-ES_tradnl" w:eastAsia="es-ES"/>
    </w:rPr>
  </w:style>
  <w:style w:type="paragraph" w:styleId="Mapadeldocumento">
    <w:name w:val="Document Map"/>
    <w:basedOn w:val="Normal"/>
    <w:link w:val="MapadeldocumentoCar"/>
    <w:semiHidden/>
    <w:rsid w:val="000841D8"/>
    <w:pPr>
      <w:shd w:val="clear" w:color="auto" w:fill="000080"/>
      <w:spacing w:after="0" w:line="240" w:lineRule="auto"/>
      <w:jc w:val="left"/>
    </w:pPr>
    <w:rPr>
      <w:rFonts w:ascii="Tahoma" w:hAnsi="Tahoma"/>
      <w:snapToGrid w:val="0"/>
      <w:szCs w:val="20"/>
      <w:lang w:val="es-ES_tradnl" w:eastAsia="es-ES"/>
    </w:rPr>
  </w:style>
  <w:style w:type="character" w:customStyle="1" w:styleId="MapadeldocumentoCar">
    <w:name w:val="Mapa del documento Car"/>
    <w:link w:val="Mapadeldocumento"/>
    <w:semiHidden/>
    <w:rsid w:val="000841D8"/>
    <w:rPr>
      <w:rFonts w:ascii="Tahoma" w:eastAsia="Times New Roman" w:hAnsi="Tahoma" w:cs="Times New Roman"/>
      <w:snapToGrid w:val="0"/>
      <w:szCs w:val="20"/>
      <w:shd w:val="clear" w:color="auto" w:fill="000080"/>
      <w:lang w:val="es-ES_tradnl" w:eastAsia="es-ES"/>
    </w:rPr>
  </w:style>
  <w:style w:type="paragraph" w:customStyle="1" w:styleId="logo">
    <w:name w:val="logo"/>
    <w:basedOn w:val="Ttulo3"/>
    <w:rsid w:val="000841D8"/>
    <w:pPr>
      <w:keepNext w:val="0"/>
      <w:spacing w:before="300" w:after="100" w:line="216" w:lineRule="atLeast"/>
      <w:jc w:val="left"/>
      <w:outlineLvl w:val="9"/>
    </w:pPr>
    <w:rPr>
      <w:b w:val="0"/>
      <w:bCs w:val="0"/>
      <w:caps w:val="0"/>
      <w:color w:val="auto"/>
      <w:spacing w:val="-10"/>
      <w:kern w:val="20"/>
      <w:sz w:val="20"/>
      <w:szCs w:val="20"/>
      <w:lang w:val="en-US" w:eastAsia="en-US"/>
    </w:rPr>
  </w:style>
  <w:style w:type="paragraph" w:customStyle="1" w:styleId="HeadingBar">
    <w:name w:val="Heading Bar"/>
    <w:basedOn w:val="Normal"/>
    <w:next w:val="Ttulo3"/>
    <w:rsid w:val="000841D8"/>
    <w:pPr>
      <w:keepNext/>
      <w:keepLines/>
      <w:shd w:val="solid" w:color="auto" w:fill="auto"/>
      <w:spacing w:before="240" w:after="0" w:line="240" w:lineRule="auto"/>
      <w:ind w:right="7920"/>
      <w:jc w:val="left"/>
    </w:pPr>
    <w:rPr>
      <w:rFonts w:ascii="Book Antiqua" w:hAnsi="Book Antiqua"/>
      <w:noProof/>
      <w:color w:val="FFFFFF"/>
      <w:sz w:val="8"/>
      <w:szCs w:val="8"/>
      <w:lang w:val="es-CO" w:eastAsia="en-US"/>
    </w:rPr>
  </w:style>
  <w:style w:type="paragraph" w:customStyle="1" w:styleId="Textodeglobo1">
    <w:name w:val="Texto de globo1"/>
    <w:basedOn w:val="Normal"/>
    <w:semiHidden/>
    <w:rsid w:val="000841D8"/>
    <w:pPr>
      <w:spacing w:after="0" w:line="240" w:lineRule="auto"/>
      <w:jc w:val="left"/>
    </w:pPr>
    <w:rPr>
      <w:rFonts w:ascii="Tahoma" w:hAnsi="Tahoma" w:cs="Tahoma"/>
      <w:sz w:val="16"/>
      <w:szCs w:val="16"/>
      <w:lang w:val="en-US" w:eastAsia="en-US"/>
    </w:rPr>
  </w:style>
  <w:style w:type="paragraph" w:customStyle="1" w:styleId="TableHeading">
    <w:name w:val="Table Heading"/>
    <w:basedOn w:val="Normal"/>
    <w:rsid w:val="000841D8"/>
    <w:pPr>
      <w:keepLines/>
      <w:spacing w:before="120" w:line="240" w:lineRule="auto"/>
      <w:jc w:val="left"/>
    </w:pPr>
    <w:rPr>
      <w:rFonts w:ascii="Book Antiqua" w:hAnsi="Book Antiqua"/>
      <w:b/>
      <w:bCs/>
      <w:noProof/>
      <w:sz w:val="16"/>
      <w:szCs w:val="16"/>
      <w:lang w:val="es-CO" w:eastAsia="en-US"/>
    </w:rPr>
  </w:style>
  <w:style w:type="character" w:customStyle="1" w:styleId="pseditbox1">
    <w:name w:val="pseditbox1"/>
    <w:rsid w:val="000841D8"/>
    <w:rPr>
      <w:rFonts w:ascii="Arial" w:hAnsi="Arial" w:cs="Arial" w:hint="default"/>
      <w:b w:val="0"/>
      <w:bCs w:val="0"/>
      <w:i w:val="0"/>
      <w:iCs w:val="0"/>
      <w:color w:val="000000"/>
      <w:sz w:val="18"/>
      <w:szCs w:val="18"/>
    </w:rPr>
  </w:style>
  <w:style w:type="paragraph" w:customStyle="1" w:styleId="V1">
    <w:name w:val="V1"/>
    <w:basedOn w:val="Normal"/>
    <w:rsid w:val="000841D8"/>
    <w:pPr>
      <w:overflowPunct w:val="0"/>
      <w:autoSpaceDE w:val="0"/>
      <w:autoSpaceDN w:val="0"/>
      <w:adjustRightInd w:val="0"/>
      <w:spacing w:before="120" w:line="240" w:lineRule="auto"/>
      <w:textAlignment w:val="baseline"/>
    </w:pPr>
    <w:rPr>
      <w:szCs w:val="20"/>
      <w:lang w:val="es-ES" w:eastAsia="en-US"/>
    </w:rPr>
  </w:style>
  <w:style w:type="paragraph" w:customStyle="1" w:styleId="ParagraphSecond">
    <w:name w:val="Paragraph Second+"/>
    <w:basedOn w:val="Normal"/>
    <w:rsid w:val="000841D8"/>
    <w:pPr>
      <w:spacing w:before="120" w:after="0" w:line="240" w:lineRule="auto"/>
      <w:ind w:left="720"/>
      <w:jc w:val="left"/>
    </w:pPr>
    <w:rPr>
      <w:rFonts w:ascii="Times New Roman" w:hAnsi="Times New Roman"/>
      <w:kern w:val="22"/>
      <w:szCs w:val="20"/>
      <w:lang w:val="es-ES" w:eastAsia="en-US"/>
    </w:rPr>
  </w:style>
  <w:style w:type="paragraph" w:customStyle="1" w:styleId="TableText">
    <w:name w:val="Table Text"/>
    <w:basedOn w:val="Normal"/>
    <w:rsid w:val="000841D8"/>
    <w:pPr>
      <w:spacing w:before="120" w:after="0" w:line="240" w:lineRule="auto"/>
      <w:jc w:val="left"/>
    </w:pPr>
    <w:rPr>
      <w:kern w:val="20"/>
      <w:sz w:val="16"/>
      <w:szCs w:val="20"/>
      <w:lang w:val="es-ES" w:eastAsia="en-US"/>
    </w:rPr>
  </w:style>
  <w:style w:type="character" w:customStyle="1" w:styleId="NormalCommentCar">
    <w:name w:val="Normal Comment Car"/>
    <w:link w:val="NormalComment"/>
    <w:locked/>
    <w:rsid w:val="000841D8"/>
    <w:rPr>
      <w:rFonts w:ascii="Arial" w:hAnsi="Arial" w:cs="Arial"/>
      <w:color w:val="3366FF"/>
      <w:sz w:val="18"/>
      <w:szCs w:val="18"/>
      <w:lang w:val="en-US" w:eastAsia="es-ES"/>
    </w:rPr>
  </w:style>
  <w:style w:type="paragraph" w:customStyle="1" w:styleId="NormalComment">
    <w:name w:val="Normal Comment"/>
    <w:basedOn w:val="Normal"/>
    <w:link w:val="NormalCommentCar"/>
    <w:rsid w:val="000841D8"/>
    <w:pPr>
      <w:overflowPunct w:val="0"/>
      <w:autoSpaceDE w:val="0"/>
      <w:autoSpaceDN w:val="0"/>
      <w:adjustRightInd w:val="0"/>
      <w:spacing w:after="0" w:line="240" w:lineRule="auto"/>
      <w:jc w:val="left"/>
    </w:pPr>
    <w:rPr>
      <w:rFonts w:cs="Arial"/>
      <w:color w:val="3366FF"/>
      <w:sz w:val="18"/>
      <w:szCs w:val="18"/>
      <w:lang w:val="en-US" w:eastAsia="es-ES"/>
    </w:rPr>
  </w:style>
  <w:style w:type="table" w:styleId="Cuadrculaclara-nfasis3">
    <w:name w:val="Light Grid Accent 3"/>
    <w:basedOn w:val="Tablanormal"/>
    <w:uiPriority w:val="62"/>
    <w:rsid w:val="00AA285B"/>
    <w:tblPr>
      <w:tblStyleRowBandSize w:val="1"/>
      <w:tblStyleColBandSize w:val="1"/>
      <w:tblBorders>
        <w:top w:val="single" w:sz="8" w:space="0" w:color="526DB0"/>
        <w:left w:val="single" w:sz="8" w:space="0" w:color="526DB0"/>
        <w:bottom w:val="single" w:sz="8" w:space="0" w:color="526DB0"/>
        <w:right w:val="single" w:sz="8" w:space="0" w:color="526DB0"/>
        <w:insideH w:val="single" w:sz="8" w:space="0" w:color="526DB0"/>
        <w:insideV w:val="single" w:sz="8" w:space="0" w:color="526DB0"/>
      </w:tblBorders>
    </w:tblPr>
    <w:tblStylePr w:type="firstRow">
      <w:pPr>
        <w:spacing w:before="0" w:after="0" w:line="240" w:lineRule="auto"/>
      </w:pPr>
      <w:rPr>
        <w:rFonts w:ascii="Book Antiqua" w:eastAsia="Times New Roman" w:hAnsi="Book Antiqua" w:cs="Times New Roman"/>
        <w:b/>
        <w:bCs/>
      </w:rPr>
      <w:tblPr/>
      <w:tcPr>
        <w:tcBorders>
          <w:top w:val="single" w:sz="8" w:space="0" w:color="526DB0"/>
          <w:left w:val="single" w:sz="8" w:space="0" w:color="526DB0"/>
          <w:bottom w:val="single" w:sz="18" w:space="0" w:color="526DB0"/>
          <w:right w:val="single" w:sz="8" w:space="0" w:color="526DB0"/>
          <w:insideH w:val="nil"/>
          <w:insideV w:val="single" w:sz="8" w:space="0" w:color="526DB0"/>
        </w:tcBorders>
      </w:tcPr>
    </w:tblStylePr>
    <w:tblStylePr w:type="lastRow">
      <w:pPr>
        <w:spacing w:before="0" w:after="0" w:line="240" w:lineRule="auto"/>
      </w:pPr>
      <w:rPr>
        <w:rFonts w:ascii="Book Antiqua" w:eastAsia="Times New Roman" w:hAnsi="Book Antiqua" w:cs="Times New Roman"/>
        <w:b/>
        <w:bCs/>
      </w:rPr>
      <w:tblPr/>
      <w:tcPr>
        <w:tcBorders>
          <w:top w:val="double" w:sz="6" w:space="0" w:color="526DB0"/>
          <w:left w:val="single" w:sz="8" w:space="0" w:color="526DB0"/>
          <w:bottom w:val="single" w:sz="8" w:space="0" w:color="526DB0"/>
          <w:right w:val="single" w:sz="8" w:space="0" w:color="526DB0"/>
          <w:insideH w:val="nil"/>
          <w:insideV w:val="single" w:sz="8" w:space="0" w:color="526DB0"/>
        </w:tcBorders>
      </w:tcPr>
    </w:tblStylePr>
    <w:tblStylePr w:type="firstCol">
      <w:rPr>
        <w:rFonts w:ascii="Book Antiqua" w:eastAsia="Times New Roman" w:hAnsi="Book Antiqua" w:cs="Times New Roman"/>
        <w:b/>
        <w:bCs/>
      </w:rPr>
    </w:tblStylePr>
    <w:tblStylePr w:type="lastCol">
      <w:rPr>
        <w:rFonts w:ascii="Book Antiqua" w:eastAsia="Times New Roman" w:hAnsi="Book Antiqua" w:cs="Times New Roman"/>
        <w:b/>
        <w:bCs/>
      </w:rPr>
      <w:tblPr/>
      <w:tcPr>
        <w:tcBorders>
          <w:top w:val="single" w:sz="8" w:space="0" w:color="526DB0"/>
          <w:left w:val="single" w:sz="8" w:space="0" w:color="526DB0"/>
          <w:bottom w:val="single" w:sz="8" w:space="0" w:color="526DB0"/>
          <w:right w:val="single" w:sz="8" w:space="0" w:color="526DB0"/>
        </w:tcBorders>
      </w:tcPr>
    </w:tblStylePr>
    <w:tblStylePr w:type="band1Vert">
      <w:tblPr/>
      <w:tcPr>
        <w:tcBorders>
          <w:top w:val="single" w:sz="8" w:space="0" w:color="526DB0"/>
          <w:left w:val="single" w:sz="8" w:space="0" w:color="526DB0"/>
          <w:bottom w:val="single" w:sz="8" w:space="0" w:color="526DB0"/>
          <w:right w:val="single" w:sz="8" w:space="0" w:color="526DB0"/>
        </w:tcBorders>
        <w:shd w:val="clear" w:color="auto" w:fill="D4DAEB"/>
      </w:tcPr>
    </w:tblStylePr>
    <w:tblStylePr w:type="band1Horz">
      <w:tblPr/>
      <w:tcPr>
        <w:tcBorders>
          <w:top w:val="single" w:sz="8" w:space="0" w:color="526DB0"/>
          <w:left w:val="single" w:sz="8" w:space="0" w:color="526DB0"/>
          <w:bottom w:val="single" w:sz="8" w:space="0" w:color="526DB0"/>
          <w:right w:val="single" w:sz="8" w:space="0" w:color="526DB0"/>
          <w:insideV w:val="single" w:sz="8" w:space="0" w:color="526DB0"/>
        </w:tcBorders>
        <w:shd w:val="clear" w:color="auto" w:fill="D4DAEB"/>
      </w:tcPr>
    </w:tblStylePr>
    <w:tblStylePr w:type="band2Horz">
      <w:tblPr/>
      <w:tcPr>
        <w:tcBorders>
          <w:top w:val="single" w:sz="8" w:space="0" w:color="526DB0"/>
          <w:left w:val="single" w:sz="8" w:space="0" w:color="526DB0"/>
          <w:bottom w:val="single" w:sz="8" w:space="0" w:color="526DB0"/>
          <w:right w:val="single" w:sz="8" w:space="0" w:color="526DB0"/>
          <w:insideV w:val="single" w:sz="8" w:space="0" w:color="526DB0"/>
        </w:tcBorders>
      </w:tcPr>
    </w:tblStylePr>
  </w:style>
  <w:style w:type="paragraph" w:styleId="NormalWeb">
    <w:name w:val="Normal (Web)"/>
    <w:basedOn w:val="Normal"/>
    <w:uiPriority w:val="99"/>
    <w:unhideWhenUsed/>
    <w:rsid w:val="00AA285B"/>
    <w:pPr>
      <w:spacing w:before="100" w:beforeAutospacing="1" w:after="100" w:afterAutospacing="1" w:line="240" w:lineRule="auto"/>
      <w:jc w:val="left"/>
    </w:pPr>
    <w:rPr>
      <w:rFonts w:ascii="Times New Roman" w:hAnsi="Times New Roman"/>
      <w:sz w:val="24"/>
      <w:szCs w:val="24"/>
    </w:rPr>
  </w:style>
  <w:style w:type="paragraph" w:customStyle="1" w:styleId="BodyTextIndent1">
    <w:name w:val="Body Text Indent1"/>
    <w:basedOn w:val="Normal"/>
    <w:rsid w:val="00AA285B"/>
    <w:pPr>
      <w:spacing w:after="0" w:line="240" w:lineRule="atLeast"/>
      <w:ind w:left="708"/>
    </w:pPr>
    <w:rPr>
      <w:rFonts w:eastAsia="SimSun" w:cs="Arial"/>
      <w:color w:val="000000"/>
      <w:sz w:val="18"/>
      <w:szCs w:val="18"/>
      <w:lang w:val="es-ES" w:eastAsia="es-ES"/>
    </w:rPr>
  </w:style>
  <w:style w:type="paragraph" w:customStyle="1" w:styleId="code">
    <w:name w:val="code"/>
    <w:basedOn w:val="Normal"/>
    <w:rsid w:val="00AA285B"/>
    <w:pPr>
      <w:spacing w:before="100" w:beforeAutospacing="1" w:after="100" w:afterAutospacing="1" w:line="240" w:lineRule="auto"/>
      <w:jc w:val="left"/>
    </w:pPr>
    <w:rPr>
      <w:rFonts w:ascii="Times New Roman" w:hAnsi="Times New Roman"/>
      <w:sz w:val="24"/>
      <w:szCs w:val="24"/>
      <w:lang w:val="es-ES" w:eastAsia="es-ES"/>
    </w:rPr>
  </w:style>
  <w:style w:type="character" w:styleId="DefinicinHTML">
    <w:name w:val="HTML Definition"/>
    <w:rsid w:val="00AA285B"/>
    <w:rPr>
      <w:i/>
      <w:iCs/>
    </w:rPr>
  </w:style>
  <w:style w:type="paragraph" w:styleId="HTMLconformatoprevio">
    <w:name w:val="HTML Preformatted"/>
    <w:basedOn w:val="Normal"/>
    <w:link w:val="HTMLconformatoprevioCar"/>
    <w:uiPriority w:val="99"/>
    <w:rsid w:val="00AA285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hAnsi="Courier New" w:cs="Courier New"/>
      <w:sz w:val="20"/>
      <w:szCs w:val="20"/>
      <w:lang w:val="es-ES" w:eastAsia="es-ES"/>
    </w:rPr>
  </w:style>
  <w:style w:type="character" w:customStyle="1" w:styleId="HTMLconformatoprevioCar">
    <w:name w:val="HTML con formato previo Car"/>
    <w:link w:val="HTMLconformatoprevio"/>
    <w:uiPriority w:val="99"/>
    <w:rsid w:val="00AA285B"/>
    <w:rPr>
      <w:rFonts w:ascii="Courier New" w:eastAsia="Times New Roman" w:hAnsi="Courier New" w:cs="Courier New"/>
      <w:sz w:val="20"/>
      <w:szCs w:val="20"/>
      <w:lang w:val="es-ES" w:eastAsia="es-ES"/>
    </w:rPr>
  </w:style>
  <w:style w:type="paragraph" w:customStyle="1" w:styleId="textfile">
    <w:name w:val="textfile"/>
    <w:basedOn w:val="Normal"/>
    <w:rsid w:val="00AA285B"/>
    <w:pPr>
      <w:spacing w:before="100" w:beforeAutospacing="1" w:after="100" w:afterAutospacing="1" w:line="240" w:lineRule="auto"/>
      <w:jc w:val="left"/>
    </w:pPr>
    <w:rPr>
      <w:rFonts w:ascii="Times New Roman" w:hAnsi="Times New Roman"/>
      <w:sz w:val="24"/>
      <w:szCs w:val="24"/>
      <w:lang w:val="es-ES" w:eastAsia="es-ES"/>
    </w:rPr>
  </w:style>
  <w:style w:type="paragraph" w:styleId="ndice1">
    <w:name w:val="index 1"/>
    <w:basedOn w:val="Normal"/>
    <w:next w:val="Normal"/>
    <w:autoRedefine/>
    <w:semiHidden/>
    <w:rsid w:val="00AA285B"/>
    <w:pPr>
      <w:spacing w:after="0" w:line="240" w:lineRule="auto"/>
      <w:ind w:left="200" w:hanging="200"/>
      <w:jc w:val="left"/>
    </w:pPr>
    <w:rPr>
      <w:rFonts w:ascii="Times New Roman" w:eastAsia="SimSun" w:hAnsi="Times New Roman"/>
      <w:sz w:val="20"/>
      <w:szCs w:val="20"/>
      <w:lang w:val="es-ES" w:eastAsia="en-US"/>
    </w:rPr>
  </w:style>
  <w:style w:type="character" w:styleId="Hipervnculovisitado">
    <w:name w:val="FollowedHyperlink"/>
    <w:rsid w:val="00AA285B"/>
    <w:rPr>
      <w:color w:val="800080"/>
      <w:u w:val="single"/>
    </w:rPr>
  </w:style>
  <w:style w:type="character" w:customStyle="1" w:styleId="MquinadeescribirHTML1">
    <w:name w:val="Máquina de escribir HTML1"/>
    <w:rsid w:val="00AA285B"/>
    <w:rPr>
      <w:rFonts w:ascii="Courier New" w:eastAsia="Times New Roman" w:hAnsi="Courier New" w:cs="Courier New" w:hint="default"/>
      <w:color w:val="990000"/>
      <w:sz w:val="17"/>
      <w:szCs w:val="17"/>
    </w:rPr>
  </w:style>
  <w:style w:type="character" w:customStyle="1" w:styleId="re12">
    <w:name w:val="re12"/>
    <w:rsid w:val="00AA285B"/>
    <w:rPr>
      <w:b/>
      <w:bCs/>
      <w:color w:val="000000"/>
    </w:rPr>
  </w:style>
  <w:style w:type="character" w:customStyle="1" w:styleId="re02">
    <w:name w:val="re02"/>
    <w:rsid w:val="00AA285B"/>
    <w:rPr>
      <w:color w:val="000066"/>
    </w:rPr>
  </w:style>
  <w:style w:type="character" w:customStyle="1" w:styleId="st04">
    <w:name w:val="st04"/>
    <w:rsid w:val="00AA285B"/>
    <w:rPr>
      <w:color w:val="009900"/>
    </w:rPr>
  </w:style>
  <w:style w:type="character" w:customStyle="1" w:styleId="re22">
    <w:name w:val="re22"/>
    <w:rsid w:val="00AA285B"/>
    <w:rPr>
      <w:b/>
      <w:bCs/>
      <w:color w:val="000000"/>
    </w:rPr>
  </w:style>
  <w:style w:type="character" w:customStyle="1" w:styleId="re23">
    <w:name w:val="re23"/>
    <w:rsid w:val="00AA285B"/>
    <w:rPr>
      <w:b/>
      <w:bCs/>
      <w:color w:val="000000"/>
    </w:rPr>
  </w:style>
  <w:style w:type="table" w:styleId="Tablaprofesional">
    <w:name w:val="Table Professional"/>
    <w:basedOn w:val="Tablanormal"/>
    <w:rsid w:val="00AA285B"/>
    <w:rPr>
      <w:rFonts w:ascii="Times New Roman" w:hAnsi="Times New Roman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character" w:customStyle="1" w:styleId="m1">
    <w:name w:val="m1"/>
    <w:rsid w:val="00AA285B"/>
    <w:rPr>
      <w:color w:val="0000FF"/>
    </w:rPr>
  </w:style>
  <w:style w:type="character" w:customStyle="1" w:styleId="pi1">
    <w:name w:val="pi1"/>
    <w:rsid w:val="00AA285B"/>
    <w:rPr>
      <w:color w:val="0000FF"/>
    </w:rPr>
  </w:style>
  <w:style w:type="character" w:customStyle="1" w:styleId="b1">
    <w:name w:val="b1"/>
    <w:rsid w:val="00AA285B"/>
    <w:rPr>
      <w:rFonts w:ascii="Courier New" w:hAnsi="Courier New" w:cs="Courier New" w:hint="default"/>
      <w:b/>
      <w:bCs/>
      <w:strike w:val="0"/>
      <w:dstrike w:val="0"/>
      <w:color w:val="FF0000"/>
      <w:u w:val="none"/>
      <w:effect w:val="none"/>
    </w:rPr>
  </w:style>
  <w:style w:type="character" w:customStyle="1" w:styleId="d1">
    <w:name w:val="d1"/>
    <w:rsid w:val="00AA285B"/>
    <w:rPr>
      <w:color w:val="0000FF"/>
    </w:rPr>
  </w:style>
  <w:style w:type="character" w:customStyle="1" w:styleId="t1">
    <w:name w:val="t1"/>
    <w:rsid w:val="00AA285B"/>
    <w:rPr>
      <w:color w:val="990000"/>
    </w:rPr>
  </w:style>
  <w:style w:type="character" w:customStyle="1" w:styleId="tx1">
    <w:name w:val="tx1"/>
    <w:rsid w:val="00AA285B"/>
    <w:rPr>
      <w:b/>
      <w:bCs/>
    </w:rPr>
  </w:style>
  <w:style w:type="character" w:customStyle="1" w:styleId="resultoftext">
    <w:name w:val="resultoftext"/>
    <w:basedOn w:val="Fuentedeprrafopredeter"/>
    <w:rsid w:val="00AA285B"/>
  </w:style>
  <w:style w:type="character" w:customStyle="1" w:styleId="TextosinformatoCar">
    <w:name w:val="Texto sin formato Car"/>
    <w:link w:val="Textosinformato"/>
    <w:semiHidden/>
    <w:rsid w:val="00AA285B"/>
    <w:rPr>
      <w:rFonts w:ascii="Consolas" w:eastAsia="Calibri" w:hAnsi="Consolas"/>
      <w:sz w:val="21"/>
      <w:szCs w:val="21"/>
      <w:lang w:val="es-ES" w:eastAsia="en-US"/>
    </w:rPr>
  </w:style>
  <w:style w:type="paragraph" w:styleId="Textosinformato">
    <w:name w:val="Plain Text"/>
    <w:basedOn w:val="Normal"/>
    <w:link w:val="TextosinformatoCar"/>
    <w:semiHidden/>
    <w:rsid w:val="00AA285B"/>
    <w:pPr>
      <w:spacing w:after="0" w:line="240" w:lineRule="auto"/>
      <w:jc w:val="left"/>
    </w:pPr>
    <w:rPr>
      <w:rFonts w:ascii="Consolas" w:eastAsia="Calibri" w:hAnsi="Consolas"/>
      <w:sz w:val="21"/>
      <w:szCs w:val="21"/>
      <w:lang w:val="es-ES" w:eastAsia="en-US"/>
    </w:rPr>
  </w:style>
  <w:style w:type="character" w:customStyle="1" w:styleId="TextosinformatoCar1">
    <w:name w:val="Texto sin formato Car1"/>
    <w:uiPriority w:val="99"/>
    <w:semiHidden/>
    <w:rsid w:val="00AA285B"/>
    <w:rPr>
      <w:rFonts w:ascii="Consolas" w:hAnsi="Consolas" w:cs="Consolas"/>
      <w:sz w:val="21"/>
      <w:szCs w:val="21"/>
    </w:rPr>
  </w:style>
  <w:style w:type="paragraph" w:customStyle="1" w:styleId="TITULO4">
    <w:name w:val="TITULO 4"/>
    <w:basedOn w:val="Textosinformato"/>
    <w:rsid w:val="00AA285B"/>
    <w:rPr>
      <w:lang w:val="es-ES_tradnl"/>
    </w:rPr>
  </w:style>
  <w:style w:type="character" w:customStyle="1" w:styleId="mw-headline">
    <w:name w:val="mw-headline"/>
    <w:basedOn w:val="Fuentedeprrafopredeter"/>
    <w:rsid w:val="00AA285B"/>
  </w:style>
  <w:style w:type="table" w:styleId="Listaclara-nfasis1">
    <w:name w:val="Light List Accent 1"/>
    <w:basedOn w:val="Tablanormal"/>
    <w:uiPriority w:val="61"/>
    <w:rsid w:val="00AA285B"/>
    <w:rPr>
      <w:rFonts w:ascii="Times New Roman" w:eastAsia="SimSun" w:hAnsi="Times New Roman"/>
    </w:rPr>
    <w:tblPr>
      <w:tblStyleRowBandSize w:val="1"/>
      <w:tblStyleColBandSize w:val="1"/>
      <w:tblBorders>
        <w:top w:val="single" w:sz="8" w:space="0" w:color="7A7A7A"/>
        <w:left w:val="single" w:sz="8" w:space="0" w:color="7A7A7A"/>
        <w:bottom w:val="single" w:sz="8" w:space="0" w:color="7A7A7A"/>
        <w:right w:val="single" w:sz="8" w:space="0" w:color="7A7A7A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7A7A7A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A7A7A"/>
          <w:left w:val="single" w:sz="8" w:space="0" w:color="7A7A7A"/>
          <w:bottom w:val="single" w:sz="8" w:space="0" w:color="7A7A7A"/>
          <w:right w:val="single" w:sz="8" w:space="0" w:color="7A7A7A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A7A7A"/>
          <w:left w:val="single" w:sz="8" w:space="0" w:color="7A7A7A"/>
          <w:bottom w:val="single" w:sz="8" w:space="0" w:color="7A7A7A"/>
          <w:right w:val="single" w:sz="8" w:space="0" w:color="7A7A7A"/>
        </w:tcBorders>
      </w:tcPr>
    </w:tblStylePr>
    <w:tblStylePr w:type="band1Horz">
      <w:tblPr/>
      <w:tcPr>
        <w:tcBorders>
          <w:top w:val="single" w:sz="8" w:space="0" w:color="7A7A7A"/>
          <w:left w:val="single" w:sz="8" w:space="0" w:color="7A7A7A"/>
          <w:bottom w:val="single" w:sz="8" w:space="0" w:color="7A7A7A"/>
          <w:right w:val="single" w:sz="8" w:space="0" w:color="7A7A7A"/>
        </w:tcBorders>
      </w:tcPr>
    </w:tblStylePr>
  </w:style>
  <w:style w:type="table" w:styleId="Listaclara-nfasis3">
    <w:name w:val="Light List Accent 3"/>
    <w:basedOn w:val="Tablanormal"/>
    <w:uiPriority w:val="61"/>
    <w:rsid w:val="00AA285B"/>
    <w:tblPr>
      <w:tblStyleRowBandSize w:val="1"/>
      <w:tblStyleColBandSize w:val="1"/>
      <w:tblBorders>
        <w:top w:val="single" w:sz="8" w:space="0" w:color="526DB0"/>
        <w:left w:val="single" w:sz="8" w:space="0" w:color="526DB0"/>
        <w:bottom w:val="single" w:sz="8" w:space="0" w:color="526DB0"/>
        <w:right w:val="single" w:sz="8" w:space="0" w:color="526DB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526DB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26DB0"/>
          <w:left w:val="single" w:sz="8" w:space="0" w:color="526DB0"/>
          <w:bottom w:val="single" w:sz="8" w:space="0" w:color="526DB0"/>
          <w:right w:val="single" w:sz="8" w:space="0" w:color="526DB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26DB0"/>
          <w:left w:val="single" w:sz="8" w:space="0" w:color="526DB0"/>
          <w:bottom w:val="single" w:sz="8" w:space="0" w:color="526DB0"/>
          <w:right w:val="single" w:sz="8" w:space="0" w:color="526DB0"/>
        </w:tcBorders>
      </w:tcPr>
    </w:tblStylePr>
    <w:tblStylePr w:type="band1Horz">
      <w:tblPr/>
      <w:tcPr>
        <w:tcBorders>
          <w:top w:val="single" w:sz="8" w:space="0" w:color="526DB0"/>
          <w:left w:val="single" w:sz="8" w:space="0" w:color="526DB0"/>
          <w:bottom w:val="single" w:sz="8" w:space="0" w:color="526DB0"/>
          <w:right w:val="single" w:sz="8" w:space="0" w:color="526DB0"/>
        </w:tcBorders>
      </w:tcPr>
    </w:tblStylePr>
  </w:style>
  <w:style w:type="character" w:customStyle="1" w:styleId="st">
    <w:name w:val="st"/>
    <w:basedOn w:val="Fuentedeprrafopredeter"/>
    <w:rsid w:val="00AA285B"/>
  </w:style>
  <w:style w:type="character" w:customStyle="1" w:styleId="longtext">
    <w:name w:val="long_text"/>
    <w:basedOn w:val="Fuentedeprrafopredeter"/>
    <w:rsid w:val="00AA285B"/>
  </w:style>
  <w:style w:type="paragraph" w:customStyle="1" w:styleId="BodytextTCS">
    <w:name w:val="Body text TCS"/>
    <w:link w:val="BodytextTCSChar"/>
    <w:rsid w:val="008335AD"/>
    <w:pPr>
      <w:keepLines/>
      <w:spacing w:after="120" w:line="280" w:lineRule="atLeast"/>
    </w:pPr>
    <w:rPr>
      <w:rFonts w:ascii="Myriad Pro" w:hAnsi="Myriad Pro"/>
      <w:noProof/>
      <w:sz w:val="22"/>
      <w:szCs w:val="22"/>
      <w:lang w:val="en-GB" w:eastAsia="en-US"/>
    </w:rPr>
  </w:style>
  <w:style w:type="character" w:customStyle="1" w:styleId="BodytextTCSChar">
    <w:name w:val="Body text TCS Char"/>
    <w:link w:val="BodytextTCS"/>
    <w:rsid w:val="008335AD"/>
    <w:rPr>
      <w:rFonts w:ascii="Myriad Pro" w:hAnsi="Myriad Pro"/>
      <w:noProof/>
      <w:sz w:val="22"/>
      <w:szCs w:val="22"/>
      <w:lang w:val="en-GB" w:eastAsia="en-US"/>
    </w:rPr>
  </w:style>
  <w:style w:type="table" w:styleId="Cuadrculaclara-nfasis1">
    <w:name w:val="Light Grid Accent 1"/>
    <w:basedOn w:val="Tablanormal"/>
    <w:uiPriority w:val="62"/>
    <w:rsid w:val="004145FC"/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</w:tblPr>
    <w:tblStylePr w:type="fir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la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</w:tcPr>
    </w:tblStylePr>
  </w:style>
  <w:style w:type="table" w:styleId="Listaclara-nfasis6">
    <w:name w:val="Light List Accent 6"/>
    <w:basedOn w:val="Tablanormal"/>
    <w:uiPriority w:val="61"/>
    <w:rsid w:val="004145FC"/>
    <w:tblPr>
      <w:tblStyleRowBandSize w:val="1"/>
      <w:tblStyleColBandSize w:val="1"/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  <w:tblStylePr w:type="band1Horz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</w:style>
  <w:style w:type="table" w:styleId="Sombreadomedio1-nfasis3">
    <w:name w:val="Medium Shading 1 Accent 3"/>
    <w:basedOn w:val="Tablanormal"/>
    <w:uiPriority w:val="63"/>
    <w:rsid w:val="004145FC"/>
    <w:tblPr>
      <w:tblStyleRowBandSize w:val="1"/>
      <w:tblStyleColBandSize w:val="1"/>
      <w:tblBorders>
        <w:top w:val="single" w:sz="8" w:space="0" w:color="B3CC82"/>
        <w:left w:val="single" w:sz="8" w:space="0" w:color="B3CC82"/>
        <w:bottom w:val="single" w:sz="8" w:space="0" w:color="B3CC82"/>
        <w:right w:val="single" w:sz="8" w:space="0" w:color="B3CC82"/>
        <w:insideH w:val="single" w:sz="8" w:space="0" w:color="B3CC82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rsid w:val="004145FC"/>
    <w:tblPr>
      <w:tblStyleRowBandSize w:val="1"/>
      <w:tblStyleColBandSize w:val="1"/>
      <w:tblBorders>
        <w:top w:val="single" w:sz="8" w:space="0" w:color="CF7B79"/>
        <w:left w:val="single" w:sz="8" w:space="0" w:color="CF7B79"/>
        <w:bottom w:val="single" w:sz="8" w:space="0" w:color="CF7B79"/>
        <w:right w:val="single" w:sz="8" w:space="0" w:color="CF7B79"/>
        <w:insideH w:val="single" w:sz="8" w:space="0" w:color="CF7B79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CF7B79"/>
          <w:left w:val="single" w:sz="8" w:space="0" w:color="CF7B79"/>
          <w:bottom w:val="single" w:sz="8" w:space="0" w:color="CF7B79"/>
          <w:right w:val="single" w:sz="8" w:space="0" w:color="CF7B79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/>
          <w:left w:val="single" w:sz="8" w:space="0" w:color="CF7B79"/>
          <w:bottom w:val="single" w:sz="8" w:space="0" w:color="CF7B79"/>
          <w:right w:val="single" w:sz="8" w:space="0" w:color="CF7B79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customStyle="1" w:styleId="OutlineNumbering">
    <w:name w:val="Outline Numbering"/>
    <w:basedOn w:val="Normal"/>
    <w:rsid w:val="00C177FA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color w:val="000000"/>
      <w:sz w:val="20"/>
      <w:szCs w:val="20"/>
      <w:lang w:val="es-VE" w:eastAsia="en-US"/>
    </w:rPr>
  </w:style>
  <w:style w:type="paragraph" w:customStyle="1" w:styleId="DefaultText">
    <w:name w:val="Default Text"/>
    <w:basedOn w:val="Normal"/>
    <w:rsid w:val="00237ABA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color w:val="000000"/>
      <w:sz w:val="20"/>
      <w:szCs w:val="20"/>
      <w:lang w:val="es-VE" w:eastAsia="en-US"/>
    </w:rPr>
  </w:style>
  <w:style w:type="character" w:styleId="MquinadeescribirHTML">
    <w:name w:val="HTML Typewriter"/>
    <w:uiPriority w:val="99"/>
    <w:semiHidden/>
    <w:unhideWhenUsed/>
    <w:rsid w:val="007070BC"/>
    <w:rPr>
      <w:rFonts w:ascii="Courier New" w:eastAsia="Times New Roman" w:hAnsi="Courier New" w:cs="Courier New"/>
      <w:sz w:val="20"/>
      <w:szCs w:val="20"/>
    </w:rPr>
  </w:style>
  <w:style w:type="character" w:customStyle="1" w:styleId="st1">
    <w:name w:val="st1"/>
    <w:rsid w:val="000F66CB"/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196A06"/>
    <w:pPr>
      <w:spacing w:after="120" w:line="288" w:lineRule="auto"/>
      <w:jc w:val="both"/>
    </w:pPr>
    <w:rPr>
      <w:b/>
      <w:bCs/>
      <w:snapToGrid/>
      <w:sz w:val="20"/>
      <w:lang w:val="es-EC" w:eastAsia="es-EC"/>
    </w:rPr>
  </w:style>
  <w:style w:type="character" w:customStyle="1" w:styleId="AsuntodelcomentarioCar">
    <w:name w:val="Asunto del comentario Car"/>
    <w:link w:val="Asuntodelcomentario"/>
    <w:uiPriority w:val="99"/>
    <w:semiHidden/>
    <w:rsid w:val="00196A06"/>
    <w:rPr>
      <w:rFonts w:ascii="Arial" w:eastAsia="Times New Roman" w:hAnsi="Arial" w:cs="Times New Roman"/>
      <w:b/>
      <w:bCs/>
      <w:snapToGrid/>
      <w:szCs w:val="20"/>
      <w:lang w:val="es-ES_tradnl" w:eastAsia="es-ES"/>
    </w:rPr>
  </w:style>
  <w:style w:type="paragraph" w:customStyle="1" w:styleId="Default">
    <w:name w:val="Default"/>
    <w:rsid w:val="00293EEC"/>
    <w:pPr>
      <w:autoSpaceDE w:val="0"/>
      <w:autoSpaceDN w:val="0"/>
      <w:adjustRightInd w:val="0"/>
    </w:pPr>
    <w:rPr>
      <w:rFonts w:ascii="Tahoma" w:hAnsi="Tahoma" w:cs="Tahoma"/>
      <w:color w:val="000000"/>
      <w:sz w:val="24"/>
      <w:szCs w:val="24"/>
    </w:rPr>
  </w:style>
  <w:style w:type="paragraph" w:customStyle="1" w:styleId="Ttulo10">
    <w:name w:val="Título1"/>
    <w:basedOn w:val="Normal"/>
    <w:rsid w:val="00BE19B4"/>
    <w:pPr>
      <w:spacing w:before="100" w:beforeAutospacing="1" w:after="100" w:afterAutospacing="1" w:line="240" w:lineRule="auto"/>
      <w:jc w:val="left"/>
    </w:pPr>
    <w:rPr>
      <w:rFonts w:ascii="Times New Roman" w:hAnsi="Times New Roman"/>
      <w:sz w:val="24"/>
      <w:szCs w:val="24"/>
    </w:rPr>
  </w:style>
  <w:style w:type="character" w:customStyle="1" w:styleId="aui-icon">
    <w:name w:val="aui-icon"/>
    <w:basedOn w:val="Fuentedeprrafopredeter"/>
    <w:rsid w:val="00BE19B4"/>
  </w:style>
  <w:style w:type="character" w:customStyle="1" w:styleId="nolink">
    <w:name w:val="nolink"/>
    <w:basedOn w:val="Fuentedeprrafopredeter"/>
    <w:rsid w:val="00221418"/>
  </w:style>
  <w:style w:type="character" w:customStyle="1" w:styleId="y2iqfc">
    <w:name w:val="y2iqfc"/>
    <w:basedOn w:val="Fuentedeprrafopredeter"/>
    <w:rsid w:val="00455139"/>
  </w:style>
  <w:style w:type="paragraph" w:customStyle="1" w:styleId="wp-caption-text">
    <w:name w:val="wp-caption-text"/>
    <w:basedOn w:val="Normal"/>
    <w:rsid w:val="00D43946"/>
    <w:pPr>
      <w:spacing w:before="100" w:beforeAutospacing="1" w:after="100" w:afterAutospacing="1" w:line="240" w:lineRule="auto"/>
      <w:jc w:val="left"/>
    </w:pPr>
    <w:rPr>
      <w:rFonts w:ascii="Times New Roman" w:hAnsi="Times New Roman"/>
      <w:sz w:val="24"/>
      <w:szCs w:val="24"/>
    </w:rPr>
  </w:style>
  <w:style w:type="table" w:styleId="Tabladecuadrcula6concolores-nfasis1">
    <w:name w:val="Grid Table 6 Colorful Accent 1"/>
    <w:basedOn w:val="Tablanormal"/>
    <w:uiPriority w:val="51"/>
    <w:rsid w:val="00891139"/>
    <w:rPr>
      <w:color w:val="365F91" w:themeColor="accent1" w:themeShade="BF"/>
    </w:r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Tabladecuadrcula4-nfasis1">
    <w:name w:val="Grid Table 4 Accent 1"/>
    <w:basedOn w:val="Tablanormal"/>
    <w:uiPriority w:val="49"/>
    <w:rsid w:val="004D78D6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customStyle="1" w:styleId="codigo">
    <w:name w:val="codigo"/>
    <w:basedOn w:val="Normal"/>
    <w:rsid w:val="00204E5D"/>
    <w:pPr>
      <w:spacing w:before="100" w:beforeAutospacing="1" w:after="100" w:afterAutospacing="1" w:line="240" w:lineRule="auto"/>
      <w:jc w:val="left"/>
    </w:pPr>
    <w:rPr>
      <w:rFonts w:ascii="Times New Roman" w:hAnsi="Times New Roman"/>
      <w:sz w:val="24"/>
      <w:szCs w:val="24"/>
    </w:rPr>
  </w:style>
  <w:style w:type="character" w:customStyle="1" w:styleId="PrrafodelistaCar">
    <w:name w:val="Párrafo de lista Car"/>
    <w:basedOn w:val="Fuentedeprrafopredeter"/>
    <w:link w:val="Prrafodelista"/>
    <w:uiPriority w:val="34"/>
    <w:rsid w:val="009E1B0B"/>
    <w:rPr>
      <w:sz w:val="22"/>
      <w:szCs w:val="22"/>
    </w:rPr>
  </w:style>
  <w:style w:type="character" w:styleId="CdigoHTML">
    <w:name w:val="HTML Code"/>
    <w:basedOn w:val="Fuentedeprrafopredeter"/>
    <w:uiPriority w:val="99"/>
    <w:semiHidden/>
    <w:unhideWhenUsed/>
    <w:rsid w:val="00B04B7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6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2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1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6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0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1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9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6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6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346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50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7223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9651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0183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14895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52998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7236476">
                                      <w:marLeft w:val="6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821886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47264844">
                                              <w:marLeft w:val="0"/>
                                              <w:marRight w:val="0"/>
                                              <w:marTop w:val="0"/>
                                              <w:marBottom w:val="120"/>
                                              <w:divBdr>
                                                <w:top w:val="single" w:sz="6" w:space="0" w:color="F5F5F5"/>
                                                <w:left w:val="single" w:sz="6" w:space="0" w:color="F5F5F5"/>
                                                <w:bottom w:val="single" w:sz="6" w:space="0" w:color="F5F5F5"/>
                                                <w:right w:val="single" w:sz="6" w:space="0" w:color="F5F5F5"/>
                                              </w:divBdr>
                                              <w:divsChild>
                                                <w:div w:id="5590984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312689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783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4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2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67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26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34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527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96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7362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919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0287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71331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92789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1593127">
                                      <w:marLeft w:val="6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00757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73848836">
                                              <w:marLeft w:val="0"/>
                                              <w:marRight w:val="0"/>
                                              <w:marTop w:val="0"/>
                                              <w:marBottom w:val="120"/>
                                              <w:divBdr>
                                                <w:top w:val="single" w:sz="6" w:space="0" w:color="F5F5F5"/>
                                                <w:left w:val="single" w:sz="6" w:space="0" w:color="F5F5F5"/>
                                                <w:bottom w:val="single" w:sz="6" w:space="0" w:color="F5F5F5"/>
                                                <w:right w:val="single" w:sz="6" w:space="0" w:color="F5F5F5"/>
                                              </w:divBdr>
                                              <w:divsChild>
                                                <w:div w:id="14619228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760302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4172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45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52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87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57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28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29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23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59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26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638418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754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37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27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339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42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8763">
                  <w:marLeft w:val="0"/>
                  <w:marRight w:val="0"/>
                  <w:marTop w:val="0"/>
                  <w:marBottom w:val="0"/>
                  <w:divBdr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divBdr>
                  <w:divsChild>
                    <w:div w:id="1891267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5103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90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11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584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1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5859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5137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07428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54639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815620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6500309">
                                      <w:marLeft w:val="6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961778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31118611">
                                              <w:marLeft w:val="0"/>
                                              <w:marRight w:val="0"/>
                                              <w:marTop w:val="0"/>
                                              <w:marBottom w:val="120"/>
                                              <w:divBdr>
                                                <w:top w:val="single" w:sz="6" w:space="0" w:color="F5F5F5"/>
                                                <w:left w:val="single" w:sz="6" w:space="0" w:color="F5F5F5"/>
                                                <w:bottom w:val="single" w:sz="6" w:space="0" w:color="F5F5F5"/>
                                                <w:right w:val="single" w:sz="6" w:space="0" w:color="F5F5F5"/>
                                              </w:divBdr>
                                              <w:divsChild>
                                                <w:div w:id="11056898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114665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7659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37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22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58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21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83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69718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08729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636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31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232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195017">
              <w:marLeft w:val="0"/>
              <w:marRight w:val="0"/>
              <w:marTop w:val="0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1887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9490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47603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7541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81861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65403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95990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733084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500966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399823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67319003">
                                                          <w:marLeft w:val="0"/>
                                                          <w:marRight w:val="0"/>
                                                          <w:marTop w:val="450"/>
                                                          <w:marBottom w:val="4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2058752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6016653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6762447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1096783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4742700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67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9512744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0262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54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71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13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3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48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91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99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10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797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73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2623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6817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58217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4935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13703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4148702">
                                      <w:marLeft w:val="6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52118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20388107">
                                              <w:marLeft w:val="0"/>
                                              <w:marRight w:val="0"/>
                                              <w:marTop w:val="0"/>
                                              <w:marBottom w:val="120"/>
                                              <w:divBdr>
                                                <w:top w:val="single" w:sz="6" w:space="0" w:color="F5F5F5"/>
                                                <w:left w:val="single" w:sz="6" w:space="0" w:color="F5F5F5"/>
                                                <w:bottom w:val="single" w:sz="6" w:space="0" w:color="F5F5F5"/>
                                                <w:right w:val="single" w:sz="6" w:space="0" w:color="F5F5F5"/>
                                              </w:divBdr>
                                              <w:divsChild>
                                                <w:div w:id="4446210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624217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4311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13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82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6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17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84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76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92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8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58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228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33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9309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2918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042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17761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67983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1287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12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1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02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87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28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51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44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23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42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03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69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36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75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040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95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5840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3386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77853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71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4704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6397534">
                                      <w:marLeft w:val="6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847053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43762171">
                                              <w:marLeft w:val="0"/>
                                              <w:marRight w:val="0"/>
                                              <w:marTop w:val="0"/>
                                              <w:marBottom w:val="120"/>
                                              <w:divBdr>
                                                <w:top w:val="single" w:sz="6" w:space="0" w:color="F5F5F5"/>
                                                <w:left w:val="single" w:sz="6" w:space="0" w:color="F5F5F5"/>
                                                <w:bottom w:val="single" w:sz="6" w:space="0" w:color="F5F5F5"/>
                                                <w:right w:val="single" w:sz="6" w:space="0" w:color="F5F5F5"/>
                                              </w:divBdr>
                                              <w:divsChild>
                                                <w:div w:id="8654838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134014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5292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30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46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25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34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81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38631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95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8812843">
                  <w:marLeft w:val="0"/>
                  <w:marRight w:val="0"/>
                  <w:marTop w:val="0"/>
                  <w:marBottom w:val="0"/>
                  <w:divBdr>
                    <w:top w:val="single" w:sz="6" w:space="15" w:color="DDDDDD"/>
                    <w:left w:val="single" w:sz="6" w:space="15" w:color="DDDDDD"/>
                    <w:bottom w:val="single" w:sz="6" w:space="0" w:color="DDDDDD"/>
                    <w:right w:val="single" w:sz="6" w:space="15" w:color="DDDDDD"/>
                  </w:divBdr>
                  <w:divsChild>
                    <w:div w:id="1929118292">
                      <w:marLeft w:val="0"/>
                      <w:marRight w:val="0"/>
                      <w:marTop w:val="36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3641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55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21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62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7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6315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9647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2810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52934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28482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9472217">
                                      <w:marLeft w:val="6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013163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08925886">
                                              <w:marLeft w:val="0"/>
                                              <w:marRight w:val="0"/>
                                              <w:marTop w:val="0"/>
                                              <w:marBottom w:val="120"/>
                                              <w:divBdr>
                                                <w:top w:val="single" w:sz="6" w:space="0" w:color="F5F5F5"/>
                                                <w:left w:val="single" w:sz="6" w:space="0" w:color="F5F5F5"/>
                                                <w:bottom w:val="single" w:sz="6" w:space="0" w:color="F5F5F5"/>
                                                <w:right w:val="single" w:sz="6" w:space="0" w:color="F5F5F5"/>
                                              </w:divBdr>
                                              <w:divsChild>
                                                <w:div w:id="20091632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705962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6516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61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0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0023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1743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76060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37534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83986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5929209">
                                      <w:marLeft w:val="6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69754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05870789">
                                              <w:marLeft w:val="0"/>
                                              <w:marRight w:val="0"/>
                                              <w:marTop w:val="0"/>
                                              <w:marBottom w:val="120"/>
                                              <w:divBdr>
                                                <w:top w:val="single" w:sz="6" w:space="0" w:color="F5F5F5"/>
                                                <w:left w:val="single" w:sz="6" w:space="0" w:color="F5F5F5"/>
                                                <w:bottom w:val="single" w:sz="6" w:space="0" w:color="F5F5F5"/>
                                                <w:right w:val="single" w:sz="6" w:space="0" w:color="F5F5F5"/>
                                              </w:divBdr>
                                              <w:divsChild>
                                                <w:div w:id="15699925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744625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6905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2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27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11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86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357006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121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07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08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78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47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93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430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8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6449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0049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6512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91386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58310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63743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31795650">
                                          <w:marLeft w:val="0"/>
                                          <w:marRight w:val="0"/>
                                          <w:marTop w:val="60"/>
                                          <w:marBottom w:val="6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231057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5" w:color="BBBBBB"/>
                                                <w:left w:val="single" w:sz="6" w:space="5" w:color="BBBBBB"/>
                                                <w:bottom w:val="single" w:sz="6" w:space="5" w:color="BBBBBB"/>
                                                <w:right w:val="single" w:sz="6" w:space="5" w:color="BBBBBB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1433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66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71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53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52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17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15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26994">
              <w:marLeft w:val="0"/>
              <w:marRight w:val="0"/>
              <w:marTop w:val="36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6875249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551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99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52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15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63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86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47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84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93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20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356182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036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61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47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00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77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3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444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5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8909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9670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8674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892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2969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4806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3565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930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6211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1365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4651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779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0743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1974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6247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3760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0242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7957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2531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2616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2838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9662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1535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419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98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17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75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37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21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09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77198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717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31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30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476624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11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84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72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14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228654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466144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264271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271591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825380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390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822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94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1768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322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50360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14563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93096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2809479">
                                      <w:marLeft w:val="6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29295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90958182">
                                              <w:marLeft w:val="0"/>
                                              <w:marRight w:val="0"/>
                                              <w:marTop w:val="0"/>
                                              <w:marBottom w:val="120"/>
                                              <w:divBdr>
                                                <w:top w:val="single" w:sz="6" w:space="0" w:color="F5F5F5"/>
                                                <w:left w:val="single" w:sz="6" w:space="0" w:color="F5F5F5"/>
                                                <w:bottom w:val="single" w:sz="6" w:space="0" w:color="F5F5F5"/>
                                                <w:right w:val="single" w:sz="6" w:space="0" w:color="F5F5F5"/>
                                              </w:divBdr>
                                              <w:divsChild>
                                                <w:div w:id="19606029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559677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5283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46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13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08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73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88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34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805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01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3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30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02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04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51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16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52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320678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626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6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gram%20Files\Microsoft%20Office\Templates\3082\EssentialReport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E26DD71-0136-4BB9-B78F-24289404F3B7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27C5E877-6DEF-4415-A891-F83A06D487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EssentialReport.dotx</Template>
  <TotalTime>0</TotalTime>
  <Pages>16</Pages>
  <Words>1818</Words>
  <Characters>10004</Characters>
  <Application>Microsoft Office Word</Application>
  <DocSecurity>0</DocSecurity>
  <Lines>83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LINEAMIENTO – EDUCAR Y ENTRENAR A USUARIOS DE TI</vt:lpstr>
    </vt:vector>
  </TitlesOfParts>
  <Company>Interdin</Company>
  <LinksUpToDate>false</LinksUpToDate>
  <CharactersWithSpaces>11799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LINEAMIENTO – EDUCAR Y ENTRENAR A USUARIOS DE TI</dc:title>
  <dc:subject>ESTANDARES DE DESARROLLO</dc:subject>
  <dc:creator>PComWare</dc:creator>
  <cp:lastModifiedBy>Guerron Coral, Diego Edwin</cp:lastModifiedBy>
  <cp:revision>2</cp:revision>
  <cp:lastPrinted>2017-05-12T12:34:00Z</cp:lastPrinted>
  <dcterms:created xsi:type="dcterms:W3CDTF">2022-07-20T18:59:00Z</dcterms:created>
  <dcterms:modified xsi:type="dcterms:W3CDTF">2022-07-20T18:59:00Z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TC018408409991</vt:lpwstr>
  </property>
</Properties>
</file>